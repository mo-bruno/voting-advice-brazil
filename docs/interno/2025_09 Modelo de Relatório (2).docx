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8C21" w14:textId="77777777" w:rsidR="00D4170B" w:rsidRPr="00366825" w:rsidRDefault="001C7318" w:rsidP="00D4170B">
      <w:pPr>
        <w:spacing w:line="276" w:lineRule="auto"/>
        <w:ind w:firstLine="0"/>
        <w:jc w:val="center"/>
        <w:rPr>
          <w:rFonts w:eastAsia="Times New Roman"/>
          <w:b/>
        </w:rPr>
      </w:pPr>
      <w:bookmarkStart w:id="0" w:name="_Toc306570911"/>
      <w:bookmarkStart w:id="1" w:name="_Toc306570277"/>
      <w:bookmarkStart w:id="2" w:name="_Toc306569043"/>
      <w:bookmarkStart w:id="3" w:name="_Toc306532850"/>
      <w:bookmarkStart w:id="4" w:name="_Toc305932854"/>
      <w:bookmarkStart w:id="5" w:name="_Toc305925063"/>
      <w:bookmarkStart w:id="6" w:name="_Toc305924907"/>
      <w:bookmarkStart w:id="7" w:name="_Toc303461689"/>
      <w:bookmarkStart w:id="8" w:name="_Toc301738221"/>
      <w:bookmarkStart w:id="9" w:name="_Toc301732937"/>
      <w:bookmarkStart w:id="10" w:name="_Toc301729561"/>
      <w:bookmarkStart w:id="11" w:name="_Toc301128371"/>
      <w:bookmarkStart w:id="12" w:name="_Toc301128069"/>
      <w:bookmarkStart w:id="13" w:name="_Toc301047498"/>
      <w:bookmarkStart w:id="14" w:name="_Toc301043331"/>
      <w:bookmarkStart w:id="15" w:name="_Toc300873896"/>
      <w:bookmarkStart w:id="16" w:name="_Toc300521692"/>
      <w:bookmarkStart w:id="17" w:name="_Toc300418104"/>
      <w:bookmarkStart w:id="18" w:name="_Toc286436015"/>
      <w:bookmarkStart w:id="19" w:name="_Toc286435729"/>
      <w:r>
        <w:rPr>
          <w:rFonts w:eastAsia="Times New Roman"/>
          <w:b/>
        </w:rPr>
        <w:t>AUTORES</w:t>
      </w:r>
    </w:p>
    <w:p w14:paraId="6B6CAFC4" w14:textId="77777777" w:rsidR="00D4170B" w:rsidRPr="00366825" w:rsidRDefault="00D4170B" w:rsidP="00D4170B">
      <w:pPr>
        <w:spacing w:line="276" w:lineRule="auto"/>
        <w:ind w:firstLine="0"/>
        <w:jc w:val="center"/>
        <w:rPr>
          <w:rFonts w:eastAsia="Times New Roman"/>
          <w:b/>
          <w:sz w:val="28"/>
          <w:szCs w:val="28"/>
        </w:rPr>
      </w:pPr>
    </w:p>
    <w:p w14:paraId="439FF3FB" w14:textId="77777777" w:rsidR="00D4170B" w:rsidRPr="00366825" w:rsidRDefault="00D4170B" w:rsidP="00D4170B">
      <w:pPr>
        <w:spacing w:line="276" w:lineRule="auto"/>
        <w:ind w:firstLine="0"/>
        <w:jc w:val="center"/>
        <w:rPr>
          <w:rFonts w:eastAsia="Times New Roman"/>
          <w:b/>
          <w:sz w:val="28"/>
          <w:szCs w:val="28"/>
        </w:rPr>
      </w:pPr>
    </w:p>
    <w:p w14:paraId="6A5FAEBC" w14:textId="77777777" w:rsidR="00D4170B" w:rsidRPr="00366825" w:rsidRDefault="00D4170B" w:rsidP="00D4170B">
      <w:pPr>
        <w:spacing w:line="276" w:lineRule="auto"/>
        <w:ind w:firstLine="0"/>
        <w:jc w:val="center"/>
        <w:rPr>
          <w:rFonts w:eastAsia="Times New Roman"/>
          <w:b/>
          <w:sz w:val="28"/>
          <w:szCs w:val="28"/>
        </w:rPr>
      </w:pPr>
    </w:p>
    <w:p w14:paraId="73BF583B" w14:textId="77777777" w:rsidR="00D4170B" w:rsidRDefault="00D4170B" w:rsidP="00D4170B">
      <w:pPr>
        <w:spacing w:line="276" w:lineRule="auto"/>
        <w:ind w:firstLine="0"/>
        <w:jc w:val="center"/>
        <w:rPr>
          <w:rFonts w:eastAsia="Times New Roman"/>
          <w:b/>
          <w:sz w:val="28"/>
          <w:szCs w:val="28"/>
        </w:rPr>
      </w:pPr>
    </w:p>
    <w:p w14:paraId="0EA8CBE5" w14:textId="77777777" w:rsidR="002D5486" w:rsidRPr="00366825" w:rsidRDefault="002D5486" w:rsidP="00D4170B">
      <w:pPr>
        <w:spacing w:line="276" w:lineRule="auto"/>
        <w:ind w:firstLine="0"/>
        <w:jc w:val="center"/>
        <w:rPr>
          <w:rFonts w:eastAsia="Times New Roman"/>
          <w:b/>
          <w:sz w:val="28"/>
          <w:szCs w:val="28"/>
        </w:rPr>
      </w:pPr>
    </w:p>
    <w:p w14:paraId="7CA2B86D" w14:textId="77777777" w:rsidR="00D4170B" w:rsidRPr="00366825" w:rsidRDefault="00D4170B" w:rsidP="00D4170B">
      <w:pPr>
        <w:spacing w:line="276" w:lineRule="auto"/>
        <w:ind w:firstLine="0"/>
        <w:jc w:val="center"/>
        <w:rPr>
          <w:rFonts w:eastAsia="Times New Roman"/>
          <w:b/>
          <w:sz w:val="28"/>
          <w:szCs w:val="28"/>
        </w:rPr>
      </w:pPr>
    </w:p>
    <w:p w14:paraId="098A1C32" w14:textId="77777777" w:rsidR="00D4170B" w:rsidRPr="00366825" w:rsidRDefault="00D4170B" w:rsidP="00D4170B">
      <w:pPr>
        <w:spacing w:line="276" w:lineRule="auto"/>
        <w:ind w:firstLine="0"/>
        <w:jc w:val="center"/>
        <w:rPr>
          <w:rFonts w:eastAsia="Times New Roman"/>
          <w:b/>
          <w:sz w:val="28"/>
          <w:szCs w:val="28"/>
        </w:rPr>
      </w:pPr>
    </w:p>
    <w:p w14:paraId="1268618A" w14:textId="77777777" w:rsidR="00D4170B" w:rsidRPr="00366825" w:rsidRDefault="001C7318" w:rsidP="00D4170B">
      <w:pPr>
        <w:spacing w:line="276" w:lineRule="auto"/>
        <w:ind w:firstLine="0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TÍTULO</w:t>
      </w:r>
      <w:r w:rsidR="00E9052D">
        <w:rPr>
          <w:rFonts w:eastAsia="Times New Roman"/>
          <w:b/>
          <w:sz w:val="28"/>
          <w:szCs w:val="28"/>
        </w:rPr>
        <w:t xml:space="preserve"> DO PROJETO</w:t>
      </w:r>
    </w:p>
    <w:p w14:paraId="4972A786" w14:textId="77777777" w:rsidR="00D4170B" w:rsidRPr="00366825" w:rsidRDefault="00D4170B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4E91A8F4" w14:textId="77777777" w:rsidR="00D4170B" w:rsidRDefault="00D4170B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47743257" w14:textId="77777777" w:rsidR="00D567CC" w:rsidRDefault="00D567CC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7F0BA12C" w14:textId="77777777" w:rsidR="00D567CC" w:rsidRDefault="00D567CC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754B760D" w14:textId="77777777" w:rsidR="00D567CC" w:rsidRDefault="00D567CC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450B7A59" w14:textId="77777777" w:rsidR="001C7318" w:rsidRPr="00366825" w:rsidRDefault="001C7318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64617CC6" w14:textId="77777777" w:rsidR="00D4170B" w:rsidRPr="00366825" w:rsidRDefault="00D4170B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669497DC" w14:textId="053401AE" w:rsidR="009D2B35" w:rsidRDefault="00D567CC" w:rsidP="00D567CC">
      <w:pPr>
        <w:spacing w:after="0" w:line="276" w:lineRule="auto"/>
        <w:ind w:left="4820" w:firstLine="0"/>
        <w:rPr>
          <w:rFonts w:eastAsia="Times New Roman"/>
        </w:rPr>
      </w:pPr>
      <w:r>
        <w:rPr>
          <w:rFonts w:eastAsia="Times New Roman"/>
        </w:rPr>
        <w:t>Projetos de Engenharia da Computação</w:t>
      </w:r>
    </w:p>
    <w:p w14:paraId="6D92B60D" w14:textId="77777777" w:rsidR="00D4170B" w:rsidRDefault="00D4170B" w:rsidP="009D2B35">
      <w:pPr>
        <w:spacing w:after="0" w:line="276" w:lineRule="auto"/>
        <w:ind w:left="5664" w:firstLine="0"/>
        <w:rPr>
          <w:rFonts w:eastAsia="Times New Roman"/>
        </w:rPr>
      </w:pPr>
    </w:p>
    <w:p w14:paraId="305EF67A" w14:textId="77777777" w:rsidR="00D4170B" w:rsidRPr="00366825" w:rsidRDefault="00D4170B" w:rsidP="00D4170B">
      <w:pPr>
        <w:spacing w:after="0" w:line="276" w:lineRule="auto"/>
        <w:ind w:left="5664" w:firstLine="0"/>
        <w:jc w:val="left"/>
        <w:rPr>
          <w:rFonts w:eastAsia="Times New Roman"/>
        </w:rPr>
      </w:pPr>
    </w:p>
    <w:p w14:paraId="46227392" w14:textId="77777777" w:rsidR="00D4170B" w:rsidRDefault="00D4170B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32B88C4B" w14:textId="77777777" w:rsidR="00D4170B" w:rsidRDefault="00D4170B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6CEAF46E" w14:textId="77777777" w:rsidR="00D4170B" w:rsidRDefault="00D4170B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0CB02257" w14:textId="77777777" w:rsidR="00D4170B" w:rsidRDefault="00D4170B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5C22192E" w14:textId="77777777" w:rsidR="00E805B9" w:rsidRPr="00366825" w:rsidRDefault="00E805B9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232CCEAF" w14:textId="77777777" w:rsidR="00D4170B" w:rsidRPr="00366825" w:rsidRDefault="00D4170B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0901C24E" w14:textId="77777777" w:rsidR="00D4170B" w:rsidRPr="00366825" w:rsidRDefault="00D4170B" w:rsidP="00D4170B">
      <w:pPr>
        <w:spacing w:line="276" w:lineRule="auto"/>
        <w:ind w:firstLine="0"/>
        <w:jc w:val="center"/>
        <w:rPr>
          <w:rFonts w:eastAsia="Times New Roman"/>
        </w:rPr>
      </w:pPr>
    </w:p>
    <w:p w14:paraId="2387DCB1" w14:textId="394CA138" w:rsidR="009D2B35" w:rsidRDefault="00D4170B" w:rsidP="00D4170B">
      <w:pPr>
        <w:spacing w:line="276" w:lineRule="auto"/>
        <w:ind w:firstLine="0"/>
        <w:jc w:val="center"/>
        <w:rPr>
          <w:rFonts w:eastAsia="Times New Roman"/>
          <w:b/>
        </w:rPr>
      </w:pPr>
      <w:r w:rsidRPr="00366825">
        <w:rPr>
          <w:rFonts w:eastAsia="Times New Roman"/>
          <w:b/>
        </w:rPr>
        <w:t>São Paulo</w:t>
      </w:r>
      <w:r w:rsidRPr="00366825">
        <w:rPr>
          <w:rFonts w:eastAsia="Times New Roman"/>
          <w:b/>
        </w:rPr>
        <w:br/>
        <w:t>20</w:t>
      </w:r>
      <w:r w:rsidR="00D567CC">
        <w:rPr>
          <w:rFonts w:eastAsia="Times New Roman"/>
          <w:b/>
        </w:rPr>
        <w:t>25</w:t>
      </w:r>
    </w:p>
    <w:p w14:paraId="6AB8F240" w14:textId="77777777" w:rsidR="00E9052D" w:rsidRDefault="00E9052D" w:rsidP="00D4170B">
      <w:pPr>
        <w:spacing w:line="276" w:lineRule="auto"/>
        <w:ind w:firstLine="0"/>
        <w:jc w:val="center"/>
        <w:rPr>
          <w:rFonts w:eastAsia="Times New Roman"/>
          <w:b/>
        </w:rPr>
        <w:sectPr w:rsidR="00E9052D" w:rsidSect="00E9052D">
          <w:headerReference w:type="default" r:id="rId8"/>
          <w:type w:val="continuous"/>
          <w:pgSz w:w="11907" w:h="16840" w:code="9"/>
          <w:pgMar w:top="1701" w:right="1134" w:bottom="1134" w:left="1701" w:header="720" w:footer="720" w:gutter="0"/>
          <w:pgNumType w:fmt="lowerRoman" w:start="1"/>
          <w:cols w:space="720"/>
          <w:titlePg/>
          <w:docGrid w:linePitch="326"/>
        </w:sectPr>
      </w:pPr>
    </w:p>
    <w:p w14:paraId="43EC16AA" w14:textId="77777777" w:rsidR="00366825" w:rsidRPr="00366825" w:rsidRDefault="00D93F98" w:rsidP="00366825">
      <w:pPr>
        <w:spacing w:before="480" w:after="240" w:line="480" w:lineRule="auto"/>
        <w:ind w:firstLine="0"/>
        <w:contextualSpacing/>
        <w:jc w:val="center"/>
        <w:outlineLvl w:val="0"/>
        <w:rPr>
          <w:rFonts w:eastAsia="Times New Roman" w:cs="Times New Roman"/>
          <w:b/>
          <w:bCs/>
          <w:sz w:val="32"/>
          <w:szCs w:val="32"/>
        </w:rPr>
      </w:pPr>
      <w:bookmarkStart w:id="20" w:name="_Toc310265177"/>
      <w:bookmarkStart w:id="21" w:name="_Toc309824773"/>
      <w:bookmarkStart w:id="22" w:name="_Toc309483184"/>
      <w:bookmarkStart w:id="23" w:name="_Toc309160815"/>
      <w:bookmarkStart w:id="24" w:name="_Toc309075040"/>
      <w:bookmarkStart w:id="25" w:name="_Toc308969481"/>
      <w:bookmarkStart w:id="26" w:name="_Toc307662915"/>
      <w:bookmarkStart w:id="27" w:name="_Toc307583280"/>
      <w:bookmarkStart w:id="28" w:name="_Toc322552176"/>
      <w:bookmarkStart w:id="29" w:name="_Toc328514908"/>
      <w:bookmarkStart w:id="30" w:name="_Toc330930792"/>
      <w:bookmarkStart w:id="31" w:name="_Toc330930974"/>
      <w:bookmarkStart w:id="32" w:name="_Toc330931070"/>
      <w:bookmarkStart w:id="33" w:name="_Toc331007325"/>
      <w:bookmarkStart w:id="34" w:name="_Toc336799388"/>
      <w:bookmarkStart w:id="35" w:name="_Toc336801662"/>
      <w:bookmarkStart w:id="36" w:name="_Toc475981651"/>
      <w:bookmarkStart w:id="37" w:name="_Toc475981744"/>
      <w:bookmarkStart w:id="38" w:name="_Toc475982114"/>
      <w:bookmarkStart w:id="39" w:name="_Toc475982440"/>
      <w:bookmarkStart w:id="40" w:name="_Toc492482118"/>
      <w:bookmarkStart w:id="41" w:name="_Toc208058127"/>
      <w:r w:rsidRPr="00366825">
        <w:rPr>
          <w:rFonts w:eastAsia="Times New Roman" w:cs="Times New Roman"/>
          <w:b/>
          <w:bCs/>
          <w:sz w:val="32"/>
          <w:szCs w:val="32"/>
        </w:rPr>
        <w:lastRenderedPageBreak/>
        <w:t>RESUMO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532E43F6" w14:textId="77777777" w:rsidR="00366825" w:rsidRPr="00366825" w:rsidRDefault="001C7318" w:rsidP="00366825">
      <w:pPr>
        <w:rPr>
          <w:rFonts w:eastAsia="Times New Roman"/>
        </w:rPr>
      </w:pPr>
      <w:r>
        <w:rPr>
          <w:rFonts w:eastAsia="Times New Roman"/>
        </w:rPr>
        <w:t>Resumo do projeto.</w:t>
      </w:r>
    </w:p>
    <w:p w14:paraId="30F203CB" w14:textId="77777777" w:rsidR="00366825" w:rsidRPr="00366825" w:rsidRDefault="00366825" w:rsidP="00366825">
      <w:pPr>
        <w:rPr>
          <w:rFonts w:eastAsia="Times New Roman"/>
        </w:rPr>
      </w:pPr>
    </w:p>
    <w:p w14:paraId="4F884AE7" w14:textId="77777777" w:rsidR="00366825" w:rsidRPr="00366825" w:rsidRDefault="00366825" w:rsidP="00366825">
      <w:pPr>
        <w:ind w:firstLine="0"/>
        <w:rPr>
          <w:rFonts w:eastAsia="Times New Roman"/>
        </w:rPr>
      </w:pPr>
      <w:r w:rsidRPr="00366825">
        <w:rPr>
          <w:rFonts w:eastAsia="Times New Roman"/>
          <w:b/>
        </w:rPr>
        <w:t>Palavras-chave</w:t>
      </w:r>
      <w:r w:rsidRPr="00366825">
        <w:rPr>
          <w:rFonts w:eastAsia="Times New Roman"/>
        </w:rPr>
        <w:t xml:space="preserve">: </w:t>
      </w:r>
      <w:r w:rsidR="001C7318">
        <w:rPr>
          <w:rFonts w:eastAsia="Times New Roman"/>
        </w:rPr>
        <w:t>Palavras-chave.</w:t>
      </w:r>
    </w:p>
    <w:p w14:paraId="3AAE56B0" w14:textId="77777777" w:rsidR="00366825" w:rsidRPr="00366825" w:rsidRDefault="00366825" w:rsidP="00366825">
      <w:pPr>
        <w:rPr>
          <w:rFonts w:eastAsia="Times New Roman"/>
        </w:rPr>
      </w:pPr>
      <w:r w:rsidRPr="00366825">
        <w:rPr>
          <w:rFonts w:eastAsia="Times New Roman"/>
        </w:rPr>
        <w:br w:type="page"/>
      </w:r>
    </w:p>
    <w:p w14:paraId="4D405E73" w14:textId="77777777" w:rsidR="00366825" w:rsidRPr="00CE5E8E" w:rsidRDefault="00D93F98" w:rsidP="00366825">
      <w:pPr>
        <w:spacing w:before="480" w:after="240" w:line="480" w:lineRule="auto"/>
        <w:ind w:firstLine="0"/>
        <w:contextualSpacing/>
        <w:jc w:val="center"/>
        <w:outlineLvl w:val="0"/>
        <w:rPr>
          <w:rFonts w:eastAsia="Times New Roman" w:cs="Times New Roman"/>
          <w:b/>
          <w:bCs/>
          <w:sz w:val="32"/>
          <w:szCs w:val="32"/>
        </w:rPr>
      </w:pPr>
      <w:bookmarkStart w:id="42" w:name="_Toc322552177"/>
      <w:bookmarkStart w:id="43" w:name="_Toc328514909"/>
      <w:bookmarkStart w:id="44" w:name="_Toc330930793"/>
      <w:bookmarkStart w:id="45" w:name="_Toc330930975"/>
      <w:bookmarkStart w:id="46" w:name="_Toc330931071"/>
      <w:bookmarkStart w:id="47" w:name="_Toc331007326"/>
      <w:bookmarkStart w:id="48" w:name="_Toc336799389"/>
      <w:bookmarkStart w:id="49" w:name="_Toc336801663"/>
      <w:bookmarkStart w:id="50" w:name="_Toc475981652"/>
      <w:bookmarkStart w:id="51" w:name="_Toc475981745"/>
      <w:bookmarkStart w:id="52" w:name="_Toc475982115"/>
      <w:bookmarkStart w:id="53" w:name="_Toc475982441"/>
      <w:bookmarkStart w:id="54" w:name="_Toc492482119"/>
      <w:bookmarkStart w:id="55" w:name="_Toc208058128"/>
      <w:r w:rsidRPr="00CE5E8E">
        <w:rPr>
          <w:rFonts w:eastAsia="Times New Roman" w:cs="Times New Roman"/>
          <w:b/>
          <w:bCs/>
          <w:sz w:val="32"/>
          <w:szCs w:val="32"/>
        </w:rPr>
        <w:lastRenderedPageBreak/>
        <w:t>ABSTRACT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39744AAD" w14:textId="77777777" w:rsidR="008D1513" w:rsidRPr="001C7318" w:rsidRDefault="001C7318" w:rsidP="00366825">
      <w:pPr>
        <w:rPr>
          <w:rFonts w:eastAsia="Times New Roman"/>
        </w:rPr>
      </w:pPr>
      <w:r w:rsidRPr="001C7318">
        <w:rPr>
          <w:rFonts w:eastAsia="Times New Roman"/>
        </w:rPr>
        <w:t>Abstract (tradução do resumo para inglês)</w:t>
      </w:r>
      <w:r w:rsidR="008D1513" w:rsidRPr="001C7318">
        <w:rPr>
          <w:rFonts w:eastAsia="Times New Roman"/>
        </w:rPr>
        <w:t>.</w:t>
      </w:r>
    </w:p>
    <w:p w14:paraId="3D61B414" w14:textId="77777777" w:rsidR="00366825" w:rsidRPr="001C7318" w:rsidRDefault="00366825" w:rsidP="00366825">
      <w:pPr>
        <w:ind w:firstLine="0"/>
        <w:rPr>
          <w:rFonts w:eastAsia="Times New Roman"/>
        </w:rPr>
      </w:pPr>
    </w:p>
    <w:p w14:paraId="684625F3" w14:textId="77777777" w:rsidR="00366825" w:rsidRPr="001C7318" w:rsidRDefault="00366825" w:rsidP="008D1513">
      <w:pPr>
        <w:ind w:firstLine="0"/>
        <w:rPr>
          <w:rFonts w:eastAsia="Times New Roman"/>
        </w:rPr>
      </w:pPr>
      <w:r w:rsidRPr="001C7318">
        <w:rPr>
          <w:rFonts w:eastAsia="Times New Roman"/>
          <w:b/>
        </w:rPr>
        <w:t xml:space="preserve">Keywords: </w:t>
      </w:r>
      <w:r w:rsidR="001C7318" w:rsidRPr="001C7318">
        <w:rPr>
          <w:rFonts w:eastAsia="Times New Roman"/>
        </w:rPr>
        <w:t>keywords (tradução das palavras-chave)</w:t>
      </w:r>
      <w:r w:rsidRPr="001C7318">
        <w:rPr>
          <w:rFonts w:eastAsia="Times New Roman"/>
        </w:rPr>
        <w:t>.</w:t>
      </w:r>
      <w:r w:rsidRPr="001C7318">
        <w:rPr>
          <w:rFonts w:eastAsia="Times New Roman"/>
          <w:b/>
          <w:bCs/>
        </w:rPr>
        <w:br w:type="page"/>
      </w:r>
      <w:bookmarkStart w:id="56" w:name="_Toc301729562"/>
      <w:bookmarkStart w:id="57" w:name="_Toc301128070"/>
      <w:bookmarkStart w:id="58" w:name="_Toc301128372"/>
    </w:p>
    <w:p w14:paraId="662ACE71" w14:textId="77777777" w:rsidR="00366825" w:rsidRPr="00366825" w:rsidRDefault="00341035" w:rsidP="00A07AE8">
      <w:pPr>
        <w:spacing w:before="480" w:after="240" w:line="480" w:lineRule="auto"/>
        <w:ind w:left="1560" w:right="425" w:hanging="1560"/>
        <w:contextualSpacing/>
        <w:jc w:val="center"/>
        <w:outlineLvl w:val="0"/>
        <w:rPr>
          <w:rFonts w:eastAsia="Times New Roman" w:cs="Times New Roman"/>
          <w:b/>
          <w:bCs/>
          <w:sz w:val="32"/>
          <w:szCs w:val="32"/>
        </w:rPr>
      </w:pPr>
      <w:bookmarkStart w:id="59" w:name="_Toc310265178"/>
      <w:bookmarkStart w:id="60" w:name="_Toc309824774"/>
      <w:bookmarkStart w:id="61" w:name="_Toc309483185"/>
      <w:bookmarkStart w:id="62" w:name="_Toc309160816"/>
      <w:bookmarkStart w:id="63" w:name="_Toc309075041"/>
      <w:bookmarkStart w:id="64" w:name="_Toc308969482"/>
      <w:bookmarkStart w:id="65" w:name="_Toc307662916"/>
      <w:bookmarkStart w:id="66" w:name="_Toc307583281"/>
      <w:bookmarkStart w:id="67" w:name="_Toc306570912"/>
      <w:bookmarkStart w:id="68" w:name="_Toc306570278"/>
      <w:bookmarkStart w:id="69" w:name="_Toc306569044"/>
      <w:bookmarkStart w:id="70" w:name="_Toc306532851"/>
      <w:bookmarkStart w:id="71" w:name="_Toc305932855"/>
      <w:bookmarkStart w:id="72" w:name="_Toc305925064"/>
      <w:bookmarkStart w:id="73" w:name="_Toc322552178"/>
      <w:bookmarkStart w:id="74" w:name="_Toc328514910"/>
      <w:bookmarkStart w:id="75" w:name="_Toc330930795"/>
      <w:bookmarkStart w:id="76" w:name="_Toc330930977"/>
      <w:bookmarkStart w:id="77" w:name="_Toc330931073"/>
      <w:bookmarkStart w:id="78" w:name="_Toc331007328"/>
      <w:bookmarkStart w:id="79" w:name="_Toc336799391"/>
      <w:bookmarkStart w:id="80" w:name="_Toc336801665"/>
      <w:bookmarkStart w:id="81" w:name="_Toc475981654"/>
      <w:bookmarkStart w:id="82" w:name="_Toc475981746"/>
      <w:bookmarkStart w:id="83" w:name="_Toc475982116"/>
      <w:bookmarkStart w:id="84" w:name="_Toc475982442"/>
      <w:bookmarkStart w:id="85" w:name="_Toc492482120"/>
      <w:bookmarkStart w:id="86" w:name="_Toc305924909"/>
      <w:bookmarkStart w:id="87" w:name="_Toc303461691"/>
      <w:bookmarkStart w:id="88" w:name="_Toc301738223"/>
      <w:bookmarkStart w:id="89" w:name="_Toc208058129"/>
      <w:bookmarkEnd w:id="56"/>
      <w:bookmarkEnd w:id="57"/>
      <w:bookmarkEnd w:id="58"/>
      <w:r w:rsidRPr="00366825">
        <w:rPr>
          <w:rFonts w:eastAsia="Times New Roman" w:cs="Times New Roman"/>
          <w:b/>
          <w:bCs/>
          <w:sz w:val="32"/>
          <w:szCs w:val="32"/>
        </w:rPr>
        <w:lastRenderedPageBreak/>
        <w:t xml:space="preserve">LISTA DE 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r w:rsidR="00871112">
        <w:rPr>
          <w:rFonts w:eastAsia="Times New Roman" w:cs="Times New Roman"/>
          <w:b/>
          <w:bCs/>
          <w:sz w:val="32"/>
          <w:szCs w:val="32"/>
        </w:rPr>
        <w:t>FIGURAS</w:t>
      </w:r>
      <w:bookmarkEnd w:id="84"/>
      <w:bookmarkEnd w:id="85"/>
      <w:bookmarkEnd w:id="89"/>
    </w:p>
    <w:p w14:paraId="133EA5DC" w14:textId="77777777" w:rsidR="00764EA7" w:rsidRPr="00764EA7" w:rsidRDefault="00366825" w:rsidP="00764EA7">
      <w:pPr>
        <w:pStyle w:val="TableofFigures"/>
        <w:tabs>
          <w:tab w:val="right" w:leader="dot" w:pos="9062"/>
        </w:tabs>
        <w:ind w:firstLine="0"/>
        <w:rPr>
          <w:rFonts w:asciiTheme="minorHAnsi" w:hAnsiTheme="minorHAnsi" w:cstheme="minorBidi"/>
          <w:noProof/>
          <w:sz w:val="22"/>
          <w:szCs w:val="22"/>
        </w:rPr>
      </w:pPr>
      <w:r w:rsidRPr="00786549">
        <w:rPr>
          <w:rFonts w:eastAsia="Times New Roman"/>
        </w:rPr>
        <w:fldChar w:fldCharType="begin"/>
      </w:r>
      <w:r w:rsidRPr="00786549">
        <w:rPr>
          <w:rFonts w:eastAsia="Times New Roman"/>
        </w:rPr>
        <w:instrText xml:space="preserve"> TOC \c "Figura" </w:instrText>
      </w:r>
      <w:r w:rsidRPr="00786549">
        <w:rPr>
          <w:rFonts w:eastAsia="Times New Roman"/>
        </w:rPr>
        <w:fldChar w:fldCharType="separate"/>
      </w:r>
      <w:r w:rsidR="00764EA7" w:rsidRPr="00042AD8">
        <w:rPr>
          <w:noProof/>
          <w:lang w:bidi="en-US"/>
        </w:rPr>
        <w:t>Figura 1.1 – Figura e legendas centralizadas.</w:t>
      </w:r>
      <w:r w:rsidR="00764EA7">
        <w:rPr>
          <w:noProof/>
        </w:rPr>
        <w:tab/>
      </w:r>
      <w:r w:rsidR="00764EA7">
        <w:rPr>
          <w:noProof/>
        </w:rPr>
        <w:fldChar w:fldCharType="begin"/>
      </w:r>
      <w:r w:rsidR="00764EA7">
        <w:rPr>
          <w:noProof/>
        </w:rPr>
        <w:instrText xml:space="preserve"> PAGEREF _Toc492482183 \h </w:instrText>
      </w:r>
      <w:r w:rsidR="00764EA7">
        <w:rPr>
          <w:noProof/>
        </w:rPr>
      </w:r>
      <w:r w:rsidR="00764EA7">
        <w:rPr>
          <w:noProof/>
        </w:rPr>
        <w:fldChar w:fldCharType="separate"/>
      </w:r>
      <w:r w:rsidR="00764EA7">
        <w:rPr>
          <w:noProof/>
        </w:rPr>
        <w:t>2</w:t>
      </w:r>
      <w:r w:rsidR="00764EA7">
        <w:rPr>
          <w:noProof/>
        </w:rPr>
        <w:fldChar w:fldCharType="end"/>
      </w:r>
    </w:p>
    <w:p w14:paraId="656DB678" w14:textId="77777777" w:rsidR="00366825" w:rsidRPr="00871112" w:rsidRDefault="00366825" w:rsidP="00A07AE8">
      <w:pPr>
        <w:tabs>
          <w:tab w:val="right" w:leader="dot" w:pos="9072"/>
        </w:tabs>
        <w:ind w:left="1560" w:right="425" w:hanging="1560"/>
        <w:jc w:val="left"/>
        <w:rPr>
          <w:rFonts w:eastAsia="Times New Roman"/>
        </w:rPr>
      </w:pPr>
      <w:r w:rsidRPr="00786549">
        <w:rPr>
          <w:rFonts w:eastAsia="Times New Roman"/>
        </w:rPr>
        <w:fldChar w:fldCharType="end"/>
      </w:r>
    </w:p>
    <w:p w14:paraId="3CFE19B9" w14:textId="77777777" w:rsidR="00366825" w:rsidRPr="00871112" w:rsidRDefault="00366825" w:rsidP="00366825">
      <w:pPr>
        <w:rPr>
          <w:rFonts w:eastAsia="Times New Roman" w:cs="Times New Roman"/>
          <w:sz w:val="32"/>
          <w:szCs w:val="32"/>
        </w:rPr>
      </w:pPr>
      <w:r w:rsidRPr="00871112">
        <w:rPr>
          <w:rFonts w:eastAsia="Times New Roman"/>
        </w:rPr>
        <w:br w:type="page"/>
      </w:r>
    </w:p>
    <w:p w14:paraId="7B2D98E8" w14:textId="77777777" w:rsidR="00366825" w:rsidRDefault="00341035" w:rsidP="00AC5C7B">
      <w:pPr>
        <w:spacing w:before="480" w:after="240" w:line="480" w:lineRule="auto"/>
        <w:ind w:left="432" w:hanging="432"/>
        <w:contextualSpacing/>
        <w:jc w:val="center"/>
        <w:outlineLvl w:val="0"/>
        <w:rPr>
          <w:rFonts w:eastAsia="Times New Roman" w:cs="Times New Roman"/>
          <w:b/>
          <w:bCs/>
          <w:sz w:val="32"/>
          <w:szCs w:val="28"/>
        </w:rPr>
      </w:pPr>
      <w:bookmarkStart w:id="90" w:name="_Toc310265181"/>
      <w:bookmarkStart w:id="91" w:name="_Toc309824777"/>
      <w:bookmarkStart w:id="92" w:name="_Toc309483188"/>
      <w:bookmarkStart w:id="93" w:name="_Toc309160819"/>
      <w:bookmarkStart w:id="94" w:name="_Toc309075044"/>
      <w:bookmarkStart w:id="95" w:name="_Toc308969485"/>
      <w:bookmarkStart w:id="96" w:name="_Toc307662919"/>
      <w:bookmarkStart w:id="97" w:name="_Toc307583284"/>
      <w:bookmarkStart w:id="98" w:name="_Toc306570915"/>
      <w:bookmarkStart w:id="99" w:name="_Toc306570281"/>
      <w:bookmarkStart w:id="100" w:name="_Toc306569047"/>
      <w:bookmarkStart w:id="101" w:name="_Toc306532854"/>
      <w:bookmarkStart w:id="102" w:name="_Toc305932858"/>
      <w:bookmarkStart w:id="103" w:name="_Toc322552181"/>
      <w:bookmarkStart w:id="104" w:name="_Toc328514913"/>
      <w:bookmarkStart w:id="105" w:name="_Toc330930796"/>
      <w:bookmarkStart w:id="106" w:name="_Toc330930978"/>
      <w:bookmarkStart w:id="107" w:name="_Toc330931074"/>
      <w:bookmarkStart w:id="108" w:name="_Toc331007329"/>
      <w:bookmarkStart w:id="109" w:name="_Toc336799392"/>
      <w:bookmarkStart w:id="110" w:name="_Toc336801666"/>
      <w:bookmarkStart w:id="111" w:name="_Toc475981655"/>
      <w:bookmarkStart w:id="112" w:name="_Toc475981747"/>
      <w:bookmarkStart w:id="113" w:name="_Toc475982117"/>
      <w:bookmarkStart w:id="114" w:name="_Toc475982443"/>
      <w:bookmarkStart w:id="115" w:name="_Toc492482121"/>
      <w:bookmarkStart w:id="116" w:name="_Toc208058130"/>
      <w:r w:rsidRPr="00341035">
        <w:rPr>
          <w:rFonts w:eastAsia="Times New Roman" w:cs="Times New Roman"/>
          <w:b/>
          <w:bCs/>
          <w:sz w:val="32"/>
          <w:szCs w:val="28"/>
        </w:rPr>
        <w:lastRenderedPageBreak/>
        <w:t>SUMÁRIO</w:t>
      </w:r>
      <w:bookmarkEnd w:id="86"/>
      <w:bookmarkEnd w:id="87"/>
      <w:bookmarkEnd w:id="88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</w:p>
    <w:p w14:paraId="3A76C230" w14:textId="5E791FAE" w:rsidR="00D921AE" w:rsidRPr="00D921AE" w:rsidRDefault="00AC5C7B">
      <w:pPr>
        <w:pStyle w:val="TOC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 w:rsidRPr="000F5C8B">
        <w:rPr>
          <w:rFonts w:cs="Times New Roman"/>
          <w:bCs/>
          <w:sz w:val="28"/>
          <w:szCs w:val="28"/>
        </w:rPr>
        <w:fldChar w:fldCharType="begin"/>
      </w:r>
      <w:r w:rsidRPr="000F5C8B">
        <w:rPr>
          <w:rFonts w:cs="Times New Roman"/>
          <w:bCs/>
          <w:sz w:val="28"/>
          <w:szCs w:val="28"/>
        </w:rPr>
        <w:instrText xml:space="preserve"> TOC \o "1-5" \u </w:instrText>
      </w:r>
      <w:r w:rsidRPr="000F5C8B">
        <w:rPr>
          <w:rFonts w:cs="Times New Roman"/>
          <w:bCs/>
          <w:sz w:val="28"/>
          <w:szCs w:val="28"/>
        </w:rPr>
        <w:fldChar w:fldCharType="separate"/>
      </w:r>
      <w:r w:rsidR="00D921AE">
        <w:t>1</w:t>
      </w:r>
      <w:r w:rsidR="00D921AE" w:rsidRPr="00D921AE"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  <w:tab/>
      </w:r>
      <w:r w:rsidR="00D921AE">
        <w:t>Introdução</w:t>
      </w:r>
      <w:r w:rsidR="00D921AE">
        <w:tab/>
      </w:r>
      <w:r w:rsidR="00D921AE">
        <w:fldChar w:fldCharType="begin"/>
      </w:r>
      <w:r w:rsidR="00D921AE">
        <w:instrText xml:space="preserve"> PAGEREF _Toc208058131 \h </w:instrText>
      </w:r>
      <w:r w:rsidR="00D921AE">
        <w:fldChar w:fldCharType="separate"/>
      </w:r>
      <w:r w:rsidR="00D921AE">
        <w:t>1</w:t>
      </w:r>
      <w:r w:rsidR="00D921AE">
        <w:fldChar w:fldCharType="end"/>
      </w:r>
    </w:p>
    <w:p w14:paraId="790478C3" w14:textId="7D4BCA5F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1.1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Estado da Arte</w:t>
      </w:r>
      <w:r>
        <w:tab/>
      </w:r>
      <w:r>
        <w:fldChar w:fldCharType="begin"/>
      </w:r>
      <w:r>
        <w:instrText xml:space="preserve"> PAGEREF _Toc208058132 \h </w:instrText>
      </w:r>
      <w:r>
        <w:fldChar w:fldCharType="separate"/>
      </w:r>
      <w:r>
        <w:t>1</w:t>
      </w:r>
      <w:r>
        <w:fldChar w:fldCharType="end"/>
      </w:r>
    </w:p>
    <w:p w14:paraId="3B99BC10" w14:textId="0922C99C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1.2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Motivação</w:t>
      </w:r>
      <w:r>
        <w:tab/>
      </w:r>
      <w:r>
        <w:fldChar w:fldCharType="begin"/>
      </w:r>
      <w:r>
        <w:instrText xml:space="preserve"> PAGEREF _Toc208058133 \h </w:instrText>
      </w:r>
      <w:r>
        <w:fldChar w:fldCharType="separate"/>
      </w:r>
      <w:r>
        <w:t>1</w:t>
      </w:r>
      <w:r>
        <w:fldChar w:fldCharType="end"/>
      </w:r>
    </w:p>
    <w:p w14:paraId="13D088F5" w14:textId="227348A5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1.3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Problema Tratado</w:t>
      </w:r>
      <w:r>
        <w:tab/>
      </w:r>
      <w:r>
        <w:fldChar w:fldCharType="begin"/>
      </w:r>
      <w:r>
        <w:instrText xml:space="preserve"> PAGEREF _Toc208058134 \h </w:instrText>
      </w:r>
      <w:r>
        <w:fldChar w:fldCharType="separate"/>
      </w:r>
      <w:r>
        <w:t>1</w:t>
      </w:r>
      <w:r>
        <w:fldChar w:fldCharType="end"/>
      </w:r>
    </w:p>
    <w:p w14:paraId="4222DBFF" w14:textId="68F33FFF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1.4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Plano de Trabalho</w:t>
      </w:r>
      <w:r>
        <w:tab/>
      </w:r>
      <w:r>
        <w:fldChar w:fldCharType="begin"/>
      </w:r>
      <w:r>
        <w:instrText xml:space="preserve"> PAGEREF _Toc208058135 \h </w:instrText>
      </w:r>
      <w:r>
        <w:fldChar w:fldCharType="separate"/>
      </w:r>
      <w:r>
        <w:t>1</w:t>
      </w:r>
      <w:r>
        <w:fldChar w:fldCharType="end"/>
      </w:r>
    </w:p>
    <w:p w14:paraId="4E5E99EE" w14:textId="0F2979E2" w:rsidR="00D921AE" w:rsidRPr="00D921AE" w:rsidRDefault="00D921AE">
      <w:pPr>
        <w:pStyle w:val="TOC3"/>
        <w:rPr>
          <w:rFonts w:asciiTheme="minorHAnsi" w:eastAsiaTheme="minorEastAsia" w:hAnsiTheme="minorHAnsi" w:cstheme="minorBidi"/>
          <w:bCs w:val="0"/>
          <w:kern w:val="2"/>
          <w:szCs w:val="24"/>
          <w14:ligatures w14:val="standardContextual"/>
        </w:rPr>
      </w:pPr>
      <w:r w:rsidRPr="0072274D">
        <w:t>1.4.1</w:t>
      </w:r>
      <w:r w:rsidRPr="00D921AE">
        <w:rPr>
          <w:rFonts w:asciiTheme="minorHAnsi" w:eastAsiaTheme="minorEastAsia" w:hAnsiTheme="minorHAnsi" w:cstheme="minorBidi"/>
          <w:bCs w:val="0"/>
          <w:kern w:val="2"/>
          <w:szCs w:val="24"/>
          <w14:ligatures w14:val="standardContextual"/>
        </w:rPr>
        <w:tab/>
      </w:r>
      <w:r>
        <w:t>Objetivos e Metas</w:t>
      </w:r>
      <w:r>
        <w:tab/>
      </w:r>
      <w:r>
        <w:fldChar w:fldCharType="begin"/>
      </w:r>
      <w:r>
        <w:instrText xml:space="preserve"> PAGEREF _Toc208058136 \h </w:instrText>
      </w:r>
      <w:r>
        <w:fldChar w:fldCharType="separate"/>
      </w:r>
      <w:r>
        <w:t>1</w:t>
      </w:r>
      <w:r>
        <w:fldChar w:fldCharType="end"/>
      </w:r>
    </w:p>
    <w:p w14:paraId="1E442691" w14:textId="31EE8823" w:rsidR="00D921AE" w:rsidRPr="00D921AE" w:rsidRDefault="00D921AE">
      <w:pPr>
        <w:pStyle w:val="TOC3"/>
        <w:rPr>
          <w:rFonts w:asciiTheme="minorHAnsi" w:eastAsiaTheme="minorEastAsia" w:hAnsiTheme="minorHAnsi" w:cstheme="minorBidi"/>
          <w:bCs w:val="0"/>
          <w:kern w:val="2"/>
          <w:szCs w:val="24"/>
          <w14:ligatures w14:val="standardContextual"/>
        </w:rPr>
      </w:pPr>
      <w:r w:rsidRPr="0072274D">
        <w:t>1.4.2</w:t>
      </w:r>
      <w:r w:rsidRPr="00D921AE">
        <w:rPr>
          <w:rFonts w:asciiTheme="minorHAnsi" w:eastAsiaTheme="minorEastAsia" w:hAnsiTheme="minorHAnsi" w:cstheme="minorBidi"/>
          <w:bCs w:val="0"/>
          <w:kern w:val="2"/>
          <w:szCs w:val="24"/>
          <w14:ligatures w14:val="standardContextual"/>
        </w:rPr>
        <w:tab/>
      </w:r>
      <w:r>
        <w:t>Cronograma</w:t>
      </w:r>
      <w:r>
        <w:tab/>
      </w:r>
      <w:r>
        <w:fldChar w:fldCharType="begin"/>
      </w:r>
      <w:r>
        <w:instrText xml:space="preserve"> PAGEREF _Toc208058137 \h </w:instrText>
      </w:r>
      <w:r>
        <w:fldChar w:fldCharType="separate"/>
      </w:r>
      <w:r>
        <w:t>1</w:t>
      </w:r>
      <w:r>
        <w:fldChar w:fldCharType="end"/>
      </w:r>
    </w:p>
    <w:p w14:paraId="378839C1" w14:textId="649154CD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1.5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Resultados Esperados</w:t>
      </w:r>
      <w:r>
        <w:tab/>
      </w:r>
      <w:r>
        <w:fldChar w:fldCharType="begin"/>
      </w:r>
      <w:r>
        <w:instrText xml:space="preserve"> PAGEREF _Toc208058138 \h </w:instrText>
      </w:r>
      <w:r>
        <w:fldChar w:fldCharType="separate"/>
      </w:r>
      <w:r>
        <w:t>2</w:t>
      </w:r>
      <w:r>
        <w:fldChar w:fldCharType="end"/>
      </w:r>
    </w:p>
    <w:p w14:paraId="001C79FC" w14:textId="63B6F32F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1.6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Organização do Relatório</w:t>
      </w:r>
      <w:r>
        <w:tab/>
      </w:r>
      <w:r>
        <w:fldChar w:fldCharType="begin"/>
      </w:r>
      <w:r>
        <w:instrText xml:space="preserve"> PAGEREF _Toc208058139 \h </w:instrText>
      </w:r>
      <w:r>
        <w:fldChar w:fldCharType="separate"/>
      </w:r>
      <w:r>
        <w:t>2</w:t>
      </w:r>
      <w:r>
        <w:fldChar w:fldCharType="end"/>
      </w:r>
    </w:p>
    <w:p w14:paraId="5F8055FE" w14:textId="0F5E9566" w:rsidR="00D921AE" w:rsidRPr="00D921AE" w:rsidRDefault="00D921AE">
      <w:pPr>
        <w:pStyle w:val="TOC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>
        <w:t>2</w:t>
      </w:r>
      <w:r w:rsidRPr="00D921AE"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  <w:tab/>
      </w:r>
      <w:r>
        <w:t>Estado da Arte</w:t>
      </w:r>
      <w:r>
        <w:tab/>
      </w:r>
      <w:r>
        <w:fldChar w:fldCharType="begin"/>
      </w:r>
      <w:r>
        <w:instrText xml:space="preserve"> PAGEREF _Toc208058140 \h </w:instrText>
      </w:r>
      <w:r>
        <w:fldChar w:fldCharType="separate"/>
      </w:r>
      <w:r>
        <w:t>3</w:t>
      </w:r>
      <w:r>
        <w:fldChar w:fldCharType="end"/>
      </w:r>
    </w:p>
    <w:p w14:paraId="596FD9E0" w14:textId="2ABB8A4E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2.1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Histórico</w:t>
      </w:r>
      <w:r>
        <w:tab/>
      </w:r>
      <w:r>
        <w:fldChar w:fldCharType="begin"/>
      </w:r>
      <w:r>
        <w:instrText xml:space="preserve"> PAGEREF _Toc208058141 \h </w:instrText>
      </w:r>
      <w:r>
        <w:fldChar w:fldCharType="separate"/>
      </w:r>
      <w:r>
        <w:t>3</w:t>
      </w:r>
      <w:r>
        <w:fldChar w:fldCharType="end"/>
      </w:r>
    </w:p>
    <w:p w14:paraId="33063E1E" w14:textId="0E7B98F5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2.2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Tecnologia</w:t>
      </w:r>
      <w:r>
        <w:tab/>
      </w:r>
      <w:r>
        <w:fldChar w:fldCharType="begin"/>
      </w:r>
      <w:r>
        <w:instrText xml:space="preserve"> PAGEREF _Toc208058142 \h </w:instrText>
      </w:r>
      <w:r>
        <w:fldChar w:fldCharType="separate"/>
      </w:r>
      <w:r>
        <w:t>3</w:t>
      </w:r>
      <w:r>
        <w:fldChar w:fldCharType="end"/>
      </w:r>
    </w:p>
    <w:p w14:paraId="1189D347" w14:textId="568A2BF1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2.3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Mercado Atual</w:t>
      </w:r>
      <w:r>
        <w:tab/>
      </w:r>
      <w:r>
        <w:fldChar w:fldCharType="begin"/>
      </w:r>
      <w:r>
        <w:instrText xml:space="preserve"> PAGEREF _Toc208058143 \h </w:instrText>
      </w:r>
      <w:r>
        <w:fldChar w:fldCharType="separate"/>
      </w:r>
      <w:r>
        <w:t>3</w:t>
      </w:r>
      <w:r>
        <w:fldChar w:fldCharType="end"/>
      </w:r>
    </w:p>
    <w:p w14:paraId="6F7AFE1E" w14:textId="4D39E46D" w:rsidR="00D921AE" w:rsidRPr="00D921AE" w:rsidRDefault="00D921AE">
      <w:pPr>
        <w:pStyle w:val="TOC3"/>
        <w:rPr>
          <w:rFonts w:asciiTheme="minorHAnsi" w:eastAsiaTheme="minorEastAsia" w:hAnsiTheme="minorHAnsi" w:cstheme="minorBidi"/>
          <w:bCs w:val="0"/>
          <w:kern w:val="2"/>
          <w:szCs w:val="24"/>
          <w14:ligatures w14:val="standardContextual"/>
        </w:rPr>
      </w:pPr>
      <w:r w:rsidRPr="0072274D">
        <w:t>2.3.1</w:t>
      </w:r>
      <w:r w:rsidRPr="00D921AE">
        <w:rPr>
          <w:rFonts w:asciiTheme="minorHAnsi" w:eastAsiaTheme="minorEastAsia" w:hAnsiTheme="minorHAnsi" w:cstheme="minorBidi"/>
          <w:bCs w:val="0"/>
          <w:kern w:val="2"/>
          <w:szCs w:val="24"/>
          <w14:ligatures w14:val="standardContextual"/>
        </w:rPr>
        <w:tab/>
      </w:r>
      <w:r>
        <w:t>Mercado Brasileiro</w:t>
      </w:r>
      <w:r>
        <w:tab/>
      </w:r>
      <w:r>
        <w:fldChar w:fldCharType="begin"/>
      </w:r>
      <w:r>
        <w:instrText xml:space="preserve"> PAGEREF _Toc208058144 \h </w:instrText>
      </w:r>
      <w:r>
        <w:fldChar w:fldCharType="separate"/>
      </w:r>
      <w:r>
        <w:t>3</w:t>
      </w:r>
      <w:r>
        <w:fldChar w:fldCharType="end"/>
      </w:r>
    </w:p>
    <w:p w14:paraId="5C73AEFF" w14:textId="4626299A" w:rsidR="00D921AE" w:rsidRPr="00D921AE" w:rsidRDefault="00D921AE">
      <w:pPr>
        <w:pStyle w:val="TOC3"/>
        <w:rPr>
          <w:rFonts w:asciiTheme="minorHAnsi" w:eastAsiaTheme="minorEastAsia" w:hAnsiTheme="minorHAnsi" w:cstheme="minorBidi"/>
          <w:bCs w:val="0"/>
          <w:kern w:val="2"/>
          <w:szCs w:val="24"/>
          <w14:ligatures w14:val="standardContextual"/>
        </w:rPr>
      </w:pPr>
      <w:r w:rsidRPr="0072274D">
        <w:t>2.3.2</w:t>
      </w:r>
      <w:r w:rsidRPr="00D921AE">
        <w:rPr>
          <w:rFonts w:asciiTheme="minorHAnsi" w:eastAsiaTheme="minorEastAsia" w:hAnsiTheme="minorHAnsi" w:cstheme="minorBidi"/>
          <w:bCs w:val="0"/>
          <w:kern w:val="2"/>
          <w:szCs w:val="24"/>
          <w14:ligatures w14:val="standardContextual"/>
        </w:rPr>
        <w:tab/>
      </w:r>
      <w:r>
        <w:t>Mercado Internacional</w:t>
      </w:r>
      <w:r>
        <w:tab/>
      </w:r>
      <w:r>
        <w:fldChar w:fldCharType="begin"/>
      </w:r>
      <w:r>
        <w:instrText xml:space="preserve"> PAGEREF _Toc208058145 \h </w:instrText>
      </w:r>
      <w:r>
        <w:fldChar w:fldCharType="separate"/>
      </w:r>
      <w:r>
        <w:t>3</w:t>
      </w:r>
      <w:r>
        <w:fldChar w:fldCharType="end"/>
      </w:r>
    </w:p>
    <w:p w14:paraId="5D0D4E44" w14:textId="210098F5" w:rsidR="00D921AE" w:rsidRPr="00D921AE" w:rsidRDefault="00D921AE">
      <w:pPr>
        <w:pStyle w:val="TOC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>
        <w:t>3</w:t>
      </w:r>
      <w:r w:rsidRPr="00D921AE"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  <w:tab/>
      </w:r>
      <w:r>
        <w:t>Plano de Projeto</w:t>
      </w:r>
      <w:r>
        <w:tab/>
      </w:r>
      <w:r>
        <w:fldChar w:fldCharType="begin"/>
      </w:r>
      <w:r>
        <w:instrText xml:space="preserve"> PAGEREF _Toc208058146 \h </w:instrText>
      </w:r>
      <w:r>
        <w:fldChar w:fldCharType="separate"/>
      </w:r>
      <w:r>
        <w:t>4</w:t>
      </w:r>
      <w:r>
        <w:fldChar w:fldCharType="end"/>
      </w:r>
    </w:p>
    <w:p w14:paraId="62807A8A" w14:textId="14361215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3.1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Perfis de Usuários</w:t>
      </w:r>
      <w:r>
        <w:tab/>
      </w:r>
      <w:r>
        <w:fldChar w:fldCharType="begin"/>
      </w:r>
      <w:r>
        <w:instrText xml:space="preserve"> PAGEREF _Toc208058147 \h </w:instrText>
      </w:r>
      <w:r>
        <w:fldChar w:fldCharType="separate"/>
      </w:r>
      <w:r>
        <w:t>4</w:t>
      </w:r>
      <w:r>
        <w:fldChar w:fldCharType="end"/>
      </w:r>
    </w:p>
    <w:p w14:paraId="75E9F94A" w14:textId="026D8CFC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 w:rsidRPr="00D921AE">
        <w:t>3.2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 w:rsidRPr="00D921AE">
        <w:t>Epics, Features e User Stories</w:t>
      </w:r>
      <w:r>
        <w:tab/>
      </w:r>
      <w:r>
        <w:fldChar w:fldCharType="begin"/>
      </w:r>
      <w:r>
        <w:instrText xml:space="preserve"> PAGEREF _Toc208058148 \h </w:instrText>
      </w:r>
      <w:r>
        <w:fldChar w:fldCharType="separate"/>
      </w:r>
      <w:r>
        <w:t>4</w:t>
      </w:r>
      <w:r>
        <w:fldChar w:fldCharType="end"/>
      </w:r>
    </w:p>
    <w:p w14:paraId="2C0D8112" w14:textId="35076EE4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3.3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Técnicas de Gestão Adotadas</w:t>
      </w:r>
      <w:r>
        <w:tab/>
      </w:r>
      <w:r>
        <w:fldChar w:fldCharType="begin"/>
      </w:r>
      <w:r>
        <w:instrText xml:space="preserve"> PAGEREF _Toc208058149 \h </w:instrText>
      </w:r>
      <w:r>
        <w:fldChar w:fldCharType="separate"/>
      </w:r>
      <w:r>
        <w:t>4</w:t>
      </w:r>
      <w:r>
        <w:fldChar w:fldCharType="end"/>
      </w:r>
    </w:p>
    <w:p w14:paraId="1D1D6CAD" w14:textId="265729E0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3.4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Estado Atual do Protótipo</w:t>
      </w:r>
      <w:r>
        <w:tab/>
      </w:r>
      <w:r>
        <w:fldChar w:fldCharType="begin"/>
      </w:r>
      <w:r>
        <w:instrText xml:space="preserve"> PAGEREF _Toc208058150 \h </w:instrText>
      </w:r>
      <w:r>
        <w:fldChar w:fldCharType="separate"/>
      </w:r>
      <w:r>
        <w:t>4</w:t>
      </w:r>
      <w:r>
        <w:fldChar w:fldCharType="end"/>
      </w:r>
    </w:p>
    <w:p w14:paraId="0CDEFA39" w14:textId="6401DF47" w:rsidR="00D921AE" w:rsidRPr="00D921AE" w:rsidRDefault="00D921AE">
      <w:pPr>
        <w:pStyle w:val="TOC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>
        <w:t>4</w:t>
      </w:r>
      <w:r w:rsidRPr="00D921AE"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  <w:tab/>
      </w:r>
      <w:r>
        <w:t>Conceitos e Tecnologias</w:t>
      </w:r>
      <w:r>
        <w:tab/>
      </w:r>
      <w:r>
        <w:fldChar w:fldCharType="begin"/>
      </w:r>
      <w:r>
        <w:instrText xml:space="preserve"> PAGEREF _Toc208058151 \h </w:instrText>
      </w:r>
      <w:r>
        <w:fldChar w:fldCharType="separate"/>
      </w:r>
      <w:r>
        <w:t>5</w:t>
      </w:r>
      <w:r>
        <w:fldChar w:fldCharType="end"/>
      </w:r>
    </w:p>
    <w:p w14:paraId="61321A39" w14:textId="3C3060A8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4.1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Conceitos</w:t>
      </w:r>
      <w:r>
        <w:tab/>
      </w:r>
      <w:r>
        <w:fldChar w:fldCharType="begin"/>
      </w:r>
      <w:r>
        <w:instrText xml:space="preserve"> PAGEREF _Toc208058152 \h </w:instrText>
      </w:r>
      <w:r>
        <w:fldChar w:fldCharType="separate"/>
      </w:r>
      <w:r>
        <w:t>5</w:t>
      </w:r>
      <w:r>
        <w:fldChar w:fldCharType="end"/>
      </w:r>
    </w:p>
    <w:p w14:paraId="5A24DB6A" w14:textId="3356A65C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4.2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Tecnologias Aplicadas</w:t>
      </w:r>
      <w:r>
        <w:tab/>
      </w:r>
      <w:r>
        <w:fldChar w:fldCharType="begin"/>
      </w:r>
      <w:r>
        <w:instrText xml:space="preserve"> PAGEREF _Toc208058153 \h </w:instrText>
      </w:r>
      <w:r>
        <w:fldChar w:fldCharType="separate"/>
      </w:r>
      <w:r>
        <w:t>5</w:t>
      </w:r>
      <w:r>
        <w:fldChar w:fldCharType="end"/>
      </w:r>
    </w:p>
    <w:p w14:paraId="53026220" w14:textId="0969EA91" w:rsidR="00D921AE" w:rsidRDefault="00D921AE">
      <w:pPr>
        <w:pStyle w:val="TOC2"/>
        <w:rPr>
          <w:rFonts w:eastAsiaTheme="minorEastAsia"/>
          <w:b w:val="0"/>
          <w:kern w:val="2"/>
          <w:szCs w:val="24"/>
          <w:lang w:val="en-US"/>
          <w14:ligatures w14:val="standardContextual"/>
        </w:rPr>
      </w:pPr>
      <w:r w:rsidRPr="00D921AE">
        <w:rPr>
          <w:lang w:val="en-US"/>
        </w:rPr>
        <w:t>4.3</w:t>
      </w:r>
      <w:r>
        <w:rPr>
          <w:rFonts w:eastAsiaTheme="minorEastAsia"/>
          <w:b w:val="0"/>
          <w:kern w:val="2"/>
          <w:szCs w:val="24"/>
          <w:lang w:val="en-US"/>
          <w14:ligatures w14:val="standardContextual"/>
        </w:rPr>
        <w:tab/>
      </w:r>
      <w:r w:rsidRPr="00D921AE">
        <w:rPr>
          <w:lang w:val="en-US"/>
        </w:rPr>
        <w:t>Ferramentas Utilizadas</w:t>
      </w:r>
      <w:r w:rsidRPr="00D921AE">
        <w:rPr>
          <w:lang w:val="en-US"/>
        </w:rPr>
        <w:tab/>
      </w:r>
      <w:r>
        <w:fldChar w:fldCharType="begin"/>
      </w:r>
      <w:r w:rsidRPr="00D921AE">
        <w:rPr>
          <w:lang w:val="en-US"/>
        </w:rPr>
        <w:instrText xml:space="preserve"> PAGEREF _Toc208058154 \h </w:instrText>
      </w:r>
      <w:r>
        <w:fldChar w:fldCharType="separate"/>
      </w:r>
      <w:r w:rsidRPr="00D921AE">
        <w:rPr>
          <w:lang w:val="en-US"/>
        </w:rPr>
        <w:t>5</w:t>
      </w:r>
      <w:r>
        <w:fldChar w:fldCharType="end"/>
      </w:r>
    </w:p>
    <w:p w14:paraId="1D7B3FB1" w14:textId="406B877A" w:rsidR="00D921AE" w:rsidRDefault="00D921AE">
      <w:pPr>
        <w:pStyle w:val="TOC2"/>
        <w:rPr>
          <w:rFonts w:eastAsiaTheme="minorEastAsia"/>
          <w:b w:val="0"/>
          <w:kern w:val="2"/>
          <w:szCs w:val="24"/>
          <w:lang w:val="en-US"/>
          <w14:ligatures w14:val="standardContextual"/>
        </w:rPr>
      </w:pPr>
      <w:r w:rsidRPr="00D921AE">
        <w:rPr>
          <w:lang w:val="en-US"/>
        </w:rPr>
        <w:t>4.4</w:t>
      </w:r>
      <w:r>
        <w:rPr>
          <w:rFonts w:eastAsiaTheme="minorEastAsia"/>
          <w:b w:val="0"/>
          <w:kern w:val="2"/>
          <w:szCs w:val="24"/>
          <w:lang w:val="en-US"/>
          <w14:ligatures w14:val="standardContextual"/>
        </w:rPr>
        <w:tab/>
      </w:r>
      <w:r w:rsidRPr="00D921AE">
        <w:rPr>
          <w:lang w:val="en-US"/>
        </w:rPr>
        <w:t>Front-End</w:t>
      </w:r>
      <w:r w:rsidRPr="00D921AE">
        <w:rPr>
          <w:lang w:val="en-US"/>
        </w:rPr>
        <w:tab/>
      </w:r>
      <w:r>
        <w:fldChar w:fldCharType="begin"/>
      </w:r>
      <w:r w:rsidRPr="00D921AE">
        <w:rPr>
          <w:lang w:val="en-US"/>
        </w:rPr>
        <w:instrText xml:space="preserve"> PAGEREF _Toc208058155 \h </w:instrText>
      </w:r>
      <w:r>
        <w:fldChar w:fldCharType="separate"/>
      </w:r>
      <w:r w:rsidRPr="00D921AE">
        <w:rPr>
          <w:lang w:val="en-US"/>
        </w:rPr>
        <w:t>5</w:t>
      </w:r>
      <w:r>
        <w:fldChar w:fldCharType="end"/>
      </w:r>
    </w:p>
    <w:p w14:paraId="1C472984" w14:textId="42FF6128" w:rsidR="00D921AE" w:rsidRDefault="00D921AE">
      <w:pPr>
        <w:pStyle w:val="TOC2"/>
        <w:rPr>
          <w:rFonts w:eastAsiaTheme="minorEastAsia"/>
          <w:b w:val="0"/>
          <w:kern w:val="2"/>
          <w:szCs w:val="24"/>
          <w:lang w:val="en-US"/>
          <w14:ligatures w14:val="standardContextual"/>
        </w:rPr>
      </w:pPr>
      <w:r w:rsidRPr="00D921AE">
        <w:rPr>
          <w:lang w:val="en-US"/>
        </w:rPr>
        <w:t>4.5</w:t>
      </w:r>
      <w:r>
        <w:rPr>
          <w:rFonts w:eastAsiaTheme="minorEastAsia"/>
          <w:b w:val="0"/>
          <w:kern w:val="2"/>
          <w:szCs w:val="24"/>
          <w:lang w:val="en-US"/>
          <w14:ligatures w14:val="standardContextual"/>
        </w:rPr>
        <w:tab/>
      </w:r>
      <w:r w:rsidRPr="00D921AE">
        <w:rPr>
          <w:lang w:val="en-US"/>
        </w:rPr>
        <w:t>Back-End</w:t>
      </w:r>
      <w:r w:rsidRPr="00D921AE">
        <w:rPr>
          <w:lang w:val="en-US"/>
        </w:rPr>
        <w:tab/>
      </w:r>
      <w:r>
        <w:fldChar w:fldCharType="begin"/>
      </w:r>
      <w:r w:rsidRPr="00D921AE">
        <w:rPr>
          <w:lang w:val="en-US"/>
        </w:rPr>
        <w:instrText xml:space="preserve"> PAGEREF _Toc208058156 \h </w:instrText>
      </w:r>
      <w:r>
        <w:fldChar w:fldCharType="separate"/>
      </w:r>
      <w:r w:rsidRPr="00D921AE">
        <w:rPr>
          <w:lang w:val="en-US"/>
        </w:rPr>
        <w:t>5</w:t>
      </w:r>
      <w:r>
        <w:fldChar w:fldCharType="end"/>
      </w:r>
    </w:p>
    <w:p w14:paraId="711079FA" w14:textId="3ED94991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4.6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Banco de Dados</w:t>
      </w:r>
      <w:r>
        <w:tab/>
      </w:r>
      <w:r>
        <w:fldChar w:fldCharType="begin"/>
      </w:r>
      <w:r>
        <w:instrText xml:space="preserve"> PAGEREF _Toc208058157 \h </w:instrText>
      </w:r>
      <w:r>
        <w:fldChar w:fldCharType="separate"/>
      </w:r>
      <w:r>
        <w:t>5</w:t>
      </w:r>
      <w:r>
        <w:fldChar w:fldCharType="end"/>
      </w:r>
    </w:p>
    <w:p w14:paraId="20246189" w14:textId="5297F517" w:rsidR="00D921AE" w:rsidRPr="00D921AE" w:rsidRDefault="00D921AE">
      <w:pPr>
        <w:pStyle w:val="TOC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>
        <w:t>5</w:t>
      </w:r>
      <w:r w:rsidRPr="00D921AE"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  <w:tab/>
      </w:r>
      <w:r>
        <w:t>Desenvolvimento</w:t>
      </w:r>
      <w:r>
        <w:tab/>
      </w:r>
      <w:r>
        <w:fldChar w:fldCharType="begin"/>
      </w:r>
      <w:r>
        <w:instrText xml:space="preserve"> PAGEREF _Toc208058158 \h </w:instrText>
      </w:r>
      <w:r>
        <w:fldChar w:fldCharType="separate"/>
      </w:r>
      <w:r>
        <w:t>6</w:t>
      </w:r>
      <w:r>
        <w:fldChar w:fldCharType="end"/>
      </w:r>
    </w:p>
    <w:p w14:paraId="2EBE8609" w14:textId="3189310B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lastRenderedPageBreak/>
        <w:t>5.1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Arquitetura</w:t>
      </w:r>
      <w:r>
        <w:tab/>
      </w:r>
      <w:r>
        <w:fldChar w:fldCharType="begin"/>
      </w:r>
      <w:r>
        <w:instrText xml:space="preserve"> PAGEREF _Toc208058159 \h </w:instrText>
      </w:r>
      <w:r>
        <w:fldChar w:fldCharType="separate"/>
      </w:r>
      <w:r>
        <w:t>6</w:t>
      </w:r>
      <w:r>
        <w:fldChar w:fldCharType="end"/>
      </w:r>
    </w:p>
    <w:p w14:paraId="5E28C2C3" w14:textId="4EB772E3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5.2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Ferramentas e Serviços</w:t>
      </w:r>
      <w:r>
        <w:tab/>
      </w:r>
      <w:r>
        <w:fldChar w:fldCharType="begin"/>
      </w:r>
      <w:r>
        <w:instrText xml:space="preserve"> PAGEREF _Toc208058160 \h </w:instrText>
      </w:r>
      <w:r>
        <w:fldChar w:fldCharType="separate"/>
      </w:r>
      <w:r>
        <w:t>6</w:t>
      </w:r>
      <w:r>
        <w:fldChar w:fldCharType="end"/>
      </w:r>
    </w:p>
    <w:p w14:paraId="5CC49538" w14:textId="39CA3B14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5.3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Front-End</w:t>
      </w:r>
      <w:r>
        <w:tab/>
      </w:r>
      <w:r>
        <w:fldChar w:fldCharType="begin"/>
      </w:r>
      <w:r>
        <w:instrText xml:space="preserve"> PAGEREF _Toc208058161 \h </w:instrText>
      </w:r>
      <w:r>
        <w:fldChar w:fldCharType="separate"/>
      </w:r>
      <w:r>
        <w:t>6</w:t>
      </w:r>
      <w:r>
        <w:fldChar w:fldCharType="end"/>
      </w:r>
    </w:p>
    <w:p w14:paraId="7C9D7223" w14:textId="7D5CFA19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5.4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Back-End</w:t>
      </w:r>
      <w:r>
        <w:tab/>
      </w:r>
      <w:r>
        <w:fldChar w:fldCharType="begin"/>
      </w:r>
      <w:r>
        <w:instrText xml:space="preserve"> PAGEREF _Toc208058162 \h </w:instrText>
      </w:r>
      <w:r>
        <w:fldChar w:fldCharType="separate"/>
      </w:r>
      <w:r>
        <w:t>6</w:t>
      </w:r>
      <w:r>
        <w:fldChar w:fldCharType="end"/>
      </w:r>
    </w:p>
    <w:p w14:paraId="3F309F07" w14:textId="026D4E0D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5.5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Banco de Dados</w:t>
      </w:r>
      <w:r>
        <w:tab/>
      </w:r>
      <w:r>
        <w:fldChar w:fldCharType="begin"/>
      </w:r>
      <w:r>
        <w:instrText xml:space="preserve"> PAGEREF _Toc208058163 \h </w:instrText>
      </w:r>
      <w:r>
        <w:fldChar w:fldCharType="separate"/>
      </w:r>
      <w:r>
        <w:t>6</w:t>
      </w:r>
      <w:r>
        <w:fldChar w:fldCharType="end"/>
      </w:r>
    </w:p>
    <w:p w14:paraId="4751A230" w14:textId="66F1D387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5.6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Refatoração</w:t>
      </w:r>
      <w:r>
        <w:tab/>
      </w:r>
      <w:r>
        <w:fldChar w:fldCharType="begin"/>
      </w:r>
      <w:r>
        <w:instrText xml:space="preserve"> PAGEREF _Toc208058164 \h </w:instrText>
      </w:r>
      <w:r>
        <w:fldChar w:fldCharType="separate"/>
      </w:r>
      <w:r>
        <w:t>6</w:t>
      </w:r>
      <w:r>
        <w:fldChar w:fldCharType="end"/>
      </w:r>
    </w:p>
    <w:p w14:paraId="21C7F2B1" w14:textId="2E767DB9" w:rsidR="00D921AE" w:rsidRPr="00D921AE" w:rsidRDefault="00D921AE">
      <w:pPr>
        <w:pStyle w:val="TOC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>
        <w:t>6</w:t>
      </w:r>
      <w:r w:rsidRPr="00D921AE"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  <w:tab/>
      </w:r>
      <w:r>
        <w:t>Testes</w:t>
      </w:r>
      <w:r>
        <w:tab/>
      </w:r>
      <w:r>
        <w:fldChar w:fldCharType="begin"/>
      </w:r>
      <w:r>
        <w:instrText xml:space="preserve"> PAGEREF _Toc208058165 \h </w:instrText>
      </w:r>
      <w:r>
        <w:fldChar w:fldCharType="separate"/>
      </w:r>
      <w:r>
        <w:t>7</w:t>
      </w:r>
      <w:r>
        <w:fldChar w:fldCharType="end"/>
      </w:r>
    </w:p>
    <w:p w14:paraId="0EB62F52" w14:textId="36AD0D02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6.1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Arquitetura</w:t>
      </w:r>
      <w:r>
        <w:tab/>
      </w:r>
      <w:r>
        <w:fldChar w:fldCharType="begin"/>
      </w:r>
      <w:r>
        <w:instrText xml:space="preserve"> PAGEREF _Toc208058166 \h </w:instrText>
      </w:r>
      <w:r>
        <w:fldChar w:fldCharType="separate"/>
      </w:r>
      <w:r>
        <w:t>7</w:t>
      </w:r>
      <w:r>
        <w:fldChar w:fldCharType="end"/>
      </w:r>
    </w:p>
    <w:p w14:paraId="7E42070C" w14:textId="42E9532C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6.2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Ferramentas e Serviços</w:t>
      </w:r>
      <w:r>
        <w:tab/>
      </w:r>
      <w:r>
        <w:fldChar w:fldCharType="begin"/>
      </w:r>
      <w:r>
        <w:instrText xml:space="preserve"> PAGEREF _Toc208058167 \h </w:instrText>
      </w:r>
      <w:r>
        <w:fldChar w:fldCharType="separate"/>
      </w:r>
      <w:r>
        <w:t>7</w:t>
      </w:r>
      <w:r>
        <w:fldChar w:fldCharType="end"/>
      </w:r>
    </w:p>
    <w:p w14:paraId="46154248" w14:textId="0B031945" w:rsidR="00D921AE" w:rsidRDefault="00D921AE">
      <w:pPr>
        <w:pStyle w:val="TOC2"/>
        <w:rPr>
          <w:rFonts w:eastAsiaTheme="minorEastAsia"/>
          <w:b w:val="0"/>
          <w:kern w:val="2"/>
          <w:szCs w:val="24"/>
          <w:lang w:val="en-US"/>
          <w14:ligatures w14:val="standardContextual"/>
        </w:rPr>
      </w:pPr>
      <w:r w:rsidRPr="00D921AE">
        <w:rPr>
          <w:lang w:val="en-US"/>
        </w:rPr>
        <w:t>6.3</w:t>
      </w:r>
      <w:r>
        <w:rPr>
          <w:rFonts w:eastAsiaTheme="minorEastAsia"/>
          <w:b w:val="0"/>
          <w:kern w:val="2"/>
          <w:szCs w:val="24"/>
          <w:lang w:val="en-US"/>
          <w14:ligatures w14:val="standardContextual"/>
        </w:rPr>
        <w:tab/>
      </w:r>
      <w:r w:rsidRPr="00D921AE">
        <w:rPr>
          <w:lang w:val="en-US"/>
        </w:rPr>
        <w:t>Front-End</w:t>
      </w:r>
      <w:r w:rsidRPr="00D921AE">
        <w:rPr>
          <w:lang w:val="en-US"/>
        </w:rPr>
        <w:tab/>
      </w:r>
      <w:r>
        <w:fldChar w:fldCharType="begin"/>
      </w:r>
      <w:r w:rsidRPr="00D921AE">
        <w:rPr>
          <w:lang w:val="en-US"/>
        </w:rPr>
        <w:instrText xml:space="preserve"> PAGEREF _Toc208058168 \h </w:instrText>
      </w:r>
      <w:r>
        <w:fldChar w:fldCharType="separate"/>
      </w:r>
      <w:r w:rsidRPr="00D921AE">
        <w:rPr>
          <w:lang w:val="en-US"/>
        </w:rPr>
        <w:t>7</w:t>
      </w:r>
      <w:r>
        <w:fldChar w:fldCharType="end"/>
      </w:r>
    </w:p>
    <w:p w14:paraId="389CA5CA" w14:textId="74390528" w:rsidR="00D921AE" w:rsidRDefault="00D921AE">
      <w:pPr>
        <w:pStyle w:val="TOC2"/>
        <w:rPr>
          <w:rFonts w:eastAsiaTheme="minorEastAsia"/>
          <w:b w:val="0"/>
          <w:kern w:val="2"/>
          <w:szCs w:val="24"/>
          <w:lang w:val="en-US"/>
          <w14:ligatures w14:val="standardContextual"/>
        </w:rPr>
      </w:pPr>
      <w:r w:rsidRPr="00D921AE">
        <w:rPr>
          <w:lang w:val="en-US"/>
        </w:rPr>
        <w:t>6.4</w:t>
      </w:r>
      <w:r>
        <w:rPr>
          <w:rFonts w:eastAsiaTheme="minorEastAsia"/>
          <w:b w:val="0"/>
          <w:kern w:val="2"/>
          <w:szCs w:val="24"/>
          <w:lang w:val="en-US"/>
          <w14:ligatures w14:val="standardContextual"/>
        </w:rPr>
        <w:tab/>
      </w:r>
      <w:r w:rsidRPr="00D921AE">
        <w:rPr>
          <w:lang w:val="en-US"/>
        </w:rPr>
        <w:t>Back-End</w:t>
      </w:r>
      <w:r w:rsidRPr="00D921AE">
        <w:rPr>
          <w:lang w:val="en-US"/>
        </w:rPr>
        <w:tab/>
      </w:r>
      <w:r>
        <w:fldChar w:fldCharType="begin"/>
      </w:r>
      <w:r w:rsidRPr="00D921AE">
        <w:rPr>
          <w:lang w:val="en-US"/>
        </w:rPr>
        <w:instrText xml:space="preserve"> PAGEREF _Toc208058169 \h </w:instrText>
      </w:r>
      <w:r>
        <w:fldChar w:fldCharType="separate"/>
      </w:r>
      <w:r w:rsidRPr="00D921AE">
        <w:rPr>
          <w:lang w:val="en-US"/>
        </w:rPr>
        <w:t>7</w:t>
      </w:r>
      <w:r>
        <w:fldChar w:fldCharType="end"/>
      </w:r>
    </w:p>
    <w:p w14:paraId="6C9103DB" w14:textId="5542279A" w:rsidR="00D921AE" w:rsidRDefault="00D921AE">
      <w:pPr>
        <w:pStyle w:val="TOC2"/>
        <w:rPr>
          <w:rFonts w:eastAsiaTheme="minorEastAsia"/>
          <w:b w:val="0"/>
          <w:kern w:val="2"/>
          <w:szCs w:val="24"/>
          <w:lang w:val="en-US"/>
          <w14:ligatures w14:val="standardContextual"/>
        </w:rPr>
      </w:pPr>
      <w:r w:rsidRPr="00D921AE">
        <w:rPr>
          <w:lang w:val="en-US"/>
        </w:rPr>
        <w:t>6.5</w:t>
      </w:r>
      <w:r>
        <w:rPr>
          <w:rFonts w:eastAsiaTheme="minorEastAsia"/>
          <w:b w:val="0"/>
          <w:kern w:val="2"/>
          <w:szCs w:val="24"/>
          <w:lang w:val="en-US"/>
          <w14:ligatures w14:val="standardContextual"/>
        </w:rPr>
        <w:tab/>
      </w:r>
      <w:r w:rsidRPr="00D921AE">
        <w:rPr>
          <w:lang w:val="en-US"/>
        </w:rPr>
        <w:t>Banco de Dados</w:t>
      </w:r>
      <w:r w:rsidRPr="00D921AE">
        <w:rPr>
          <w:lang w:val="en-US"/>
        </w:rPr>
        <w:tab/>
      </w:r>
      <w:r>
        <w:fldChar w:fldCharType="begin"/>
      </w:r>
      <w:r w:rsidRPr="00D921AE">
        <w:rPr>
          <w:lang w:val="en-US"/>
        </w:rPr>
        <w:instrText xml:space="preserve"> PAGEREF _Toc208058170 \h </w:instrText>
      </w:r>
      <w:r>
        <w:fldChar w:fldCharType="separate"/>
      </w:r>
      <w:r w:rsidRPr="00D921AE">
        <w:rPr>
          <w:lang w:val="en-US"/>
        </w:rPr>
        <w:t>7</w:t>
      </w:r>
      <w:r>
        <w:fldChar w:fldCharType="end"/>
      </w:r>
    </w:p>
    <w:p w14:paraId="124DE1B9" w14:textId="2BE856CA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6.6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Testes Unitários</w:t>
      </w:r>
      <w:r>
        <w:tab/>
      </w:r>
      <w:r>
        <w:fldChar w:fldCharType="begin"/>
      </w:r>
      <w:r>
        <w:instrText xml:space="preserve"> PAGEREF _Toc208058171 \h </w:instrText>
      </w:r>
      <w:r>
        <w:fldChar w:fldCharType="separate"/>
      </w:r>
      <w:r>
        <w:t>7</w:t>
      </w:r>
      <w:r>
        <w:fldChar w:fldCharType="end"/>
      </w:r>
    </w:p>
    <w:p w14:paraId="50D91EBE" w14:textId="0985996E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6.7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Testes de Integração</w:t>
      </w:r>
      <w:r>
        <w:tab/>
      </w:r>
      <w:r>
        <w:fldChar w:fldCharType="begin"/>
      </w:r>
      <w:r>
        <w:instrText xml:space="preserve"> PAGEREF _Toc208058172 \h </w:instrText>
      </w:r>
      <w:r>
        <w:fldChar w:fldCharType="separate"/>
      </w:r>
      <w:r>
        <w:t>7</w:t>
      </w:r>
      <w:r>
        <w:fldChar w:fldCharType="end"/>
      </w:r>
    </w:p>
    <w:p w14:paraId="347D4321" w14:textId="0A78064A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6.8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Testes de Funcionamento</w:t>
      </w:r>
      <w:r>
        <w:tab/>
      </w:r>
      <w:r>
        <w:fldChar w:fldCharType="begin"/>
      </w:r>
      <w:r>
        <w:instrText xml:space="preserve"> PAGEREF _Toc208058173 \h </w:instrText>
      </w:r>
      <w:r>
        <w:fldChar w:fldCharType="separate"/>
      </w:r>
      <w:r>
        <w:t>7</w:t>
      </w:r>
      <w:r>
        <w:fldChar w:fldCharType="end"/>
      </w:r>
    </w:p>
    <w:p w14:paraId="4485163D" w14:textId="48999C47" w:rsidR="00D921AE" w:rsidRPr="00D921AE" w:rsidRDefault="00D921AE">
      <w:pPr>
        <w:pStyle w:val="TOC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>
        <w:t>7</w:t>
      </w:r>
      <w:r w:rsidRPr="00D921AE"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  <w:tab/>
      </w:r>
      <w:r>
        <w:t>Resultados</w:t>
      </w:r>
      <w:r>
        <w:tab/>
      </w:r>
      <w:r>
        <w:fldChar w:fldCharType="begin"/>
      </w:r>
      <w:r>
        <w:instrText xml:space="preserve"> PAGEREF _Toc208058174 \h </w:instrText>
      </w:r>
      <w:r>
        <w:fldChar w:fldCharType="separate"/>
      </w:r>
      <w:r>
        <w:t>8</w:t>
      </w:r>
      <w:r>
        <w:fldChar w:fldCharType="end"/>
      </w:r>
    </w:p>
    <w:p w14:paraId="40B3066A" w14:textId="39CCB700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7.1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Arquitetura</w:t>
      </w:r>
      <w:r>
        <w:tab/>
      </w:r>
      <w:r>
        <w:fldChar w:fldCharType="begin"/>
      </w:r>
      <w:r>
        <w:instrText xml:space="preserve"> PAGEREF _Toc208058175 \h </w:instrText>
      </w:r>
      <w:r>
        <w:fldChar w:fldCharType="separate"/>
      </w:r>
      <w:r>
        <w:t>8</w:t>
      </w:r>
      <w:r>
        <w:fldChar w:fldCharType="end"/>
      </w:r>
    </w:p>
    <w:p w14:paraId="2F09EBB2" w14:textId="65C1E3D1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7.2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Ferramentas e Serviços</w:t>
      </w:r>
      <w:r>
        <w:tab/>
      </w:r>
      <w:r>
        <w:fldChar w:fldCharType="begin"/>
      </w:r>
      <w:r>
        <w:instrText xml:space="preserve"> PAGEREF _Toc208058176 \h </w:instrText>
      </w:r>
      <w:r>
        <w:fldChar w:fldCharType="separate"/>
      </w:r>
      <w:r>
        <w:t>8</w:t>
      </w:r>
      <w:r>
        <w:fldChar w:fldCharType="end"/>
      </w:r>
    </w:p>
    <w:p w14:paraId="2AA3E7AD" w14:textId="738BDB48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7.3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Front-End</w:t>
      </w:r>
      <w:r>
        <w:tab/>
      </w:r>
      <w:r>
        <w:fldChar w:fldCharType="begin"/>
      </w:r>
      <w:r>
        <w:instrText xml:space="preserve"> PAGEREF _Toc208058177 \h </w:instrText>
      </w:r>
      <w:r>
        <w:fldChar w:fldCharType="separate"/>
      </w:r>
      <w:r>
        <w:t>8</w:t>
      </w:r>
      <w:r>
        <w:fldChar w:fldCharType="end"/>
      </w:r>
    </w:p>
    <w:p w14:paraId="6CFBB3C8" w14:textId="5619D41F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7.4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Back-End</w:t>
      </w:r>
      <w:r>
        <w:tab/>
      </w:r>
      <w:r>
        <w:fldChar w:fldCharType="begin"/>
      </w:r>
      <w:r>
        <w:instrText xml:space="preserve"> PAGEREF _Toc208058178 \h </w:instrText>
      </w:r>
      <w:r>
        <w:fldChar w:fldCharType="separate"/>
      </w:r>
      <w:r>
        <w:t>8</w:t>
      </w:r>
      <w:r>
        <w:fldChar w:fldCharType="end"/>
      </w:r>
    </w:p>
    <w:p w14:paraId="0F2CFAFE" w14:textId="61422BEB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7.5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Banco de Dados</w:t>
      </w:r>
      <w:r>
        <w:tab/>
      </w:r>
      <w:r>
        <w:fldChar w:fldCharType="begin"/>
      </w:r>
      <w:r>
        <w:instrText xml:space="preserve"> PAGEREF _Toc208058179 \h </w:instrText>
      </w:r>
      <w:r>
        <w:fldChar w:fldCharType="separate"/>
      </w:r>
      <w:r>
        <w:t>8</w:t>
      </w:r>
      <w:r>
        <w:fldChar w:fldCharType="end"/>
      </w:r>
    </w:p>
    <w:p w14:paraId="4BA59526" w14:textId="6AB26E8D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7.6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Jornada do Usuário</w:t>
      </w:r>
      <w:r>
        <w:tab/>
      </w:r>
      <w:r>
        <w:fldChar w:fldCharType="begin"/>
      </w:r>
      <w:r>
        <w:instrText xml:space="preserve"> PAGEREF _Toc208058180 \h </w:instrText>
      </w:r>
      <w:r>
        <w:fldChar w:fldCharType="separate"/>
      </w:r>
      <w:r>
        <w:t>8</w:t>
      </w:r>
      <w:r>
        <w:fldChar w:fldCharType="end"/>
      </w:r>
    </w:p>
    <w:p w14:paraId="2A57B975" w14:textId="1B21DD7D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7.7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Validação das Histórias de Usuário</w:t>
      </w:r>
      <w:r>
        <w:tab/>
      </w:r>
      <w:r>
        <w:fldChar w:fldCharType="begin"/>
      </w:r>
      <w:r>
        <w:instrText xml:space="preserve"> PAGEREF _Toc208058181 \h </w:instrText>
      </w:r>
      <w:r>
        <w:fldChar w:fldCharType="separate"/>
      </w:r>
      <w:r>
        <w:t>8</w:t>
      </w:r>
      <w:r>
        <w:fldChar w:fldCharType="end"/>
      </w:r>
    </w:p>
    <w:p w14:paraId="02729181" w14:textId="50C1703B" w:rsidR="00D921AE" w:rsidRPr="00D921AE" w:rsidRDefault="00D921AE">
      <w:pPr>
        <w:pStyle w:val="TOC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>
        <w:t>8</w:t>
      </w:r>
      <w:r w:rsidRPr="00D921AE"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  <w:tab/>
      </w:r>
      <w:r>
        <w:t>Funcionamento</w:t>
      </w:r>
      <w:r>
        <w:tab/>
      </w:r>
      <w:r>
        <w:fldChar w:fldCharType="begin"/>
      </w:r>
      <w:r>
        <w:instrText xml:space="preserve"> PAGEREF _Toc208058182 \h </w:instrText>
      </w:r>
      <w:r>
        <w:fldChar w:fldCharType="separate"/>
      </w:r>
      <w:r>
        <w:t>9</w:t>
      </w:r>
      <w:r>
        <w:fldChar w:fldCharType="end"/>
      </w:r>
    </w:p>
    <w:p w14:paraId="0044A6BB" w14:textId="732E3C52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8.1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Operação do Protótipo</w:t>
      </w:r>
      <w:r>
        <w:tab/>
      </w:r>
      <w:r>
        <w:fldChar w:fldCharType="begin"/>
      </w:r>
      <w:r>
        <w:instrText xml:space="preserve"> PAGEREF _Toc208058183 \h </w:instrText>
      </w:r>
      <w:r>
        <w:fldChar w:fldCharType="separate"/>
      </w:r>
      <w:r>
        <w:t>9</w:t>
      </w:r>
      <w:r>
        <w:fldChar w:fldCharType="end"/>
      </w:r>
    </w:p>
    <w:p w14:paraId="64BD157F" w14:textId="09250AC9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>
        <w:t>8.2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Exemplos de Casos de Uso</w:t>
      </w:r>
      <w:r>
        <w:tab/>
      </w:r>
      <w:r>
        <w:fldChar w:fldCharType="begin"/>
      </w:r>
      <w:r>
        <w:instrText xml:space="preserve"> PAGEREF _Toc208058184 \h </w:instrText>
      </w:r>
      <w:r>
        <w:fldChar w:fldCharType="separate"/>
      </w:r>
      <w:r>
        <w:t>9</w:t>
      </w:r>
      <w:r>
        <w:fldChar w:fldCharType="end"/>
      </w:r>
    </w:p>
    <w:p w14:paraId="44EE9780" w14:textId="4F1AB749" w:rsidR="00D921AE" w:rsidRPr="00D921AE" w:rsidRDefault="00D921AE">
      <w:pPr>
        <w:pStyle w:val="TOC2"/>
        <w:rPr>
          <w:rFonts w:eastAsiaTheme="minorEastAsia"/>
          <w:b w:val="0"/>
          <w:kern w:val="2"/>
          <w:szCs w:val="24"/>
          <w14:ligatures w14:val="standardContextual"/>
        </w:rPr>
      </w:pPr>
      <w:r w:rsidRPr="0072274D">
        <w:rPr>
          <w:rFonts w:asciiTheme="majorHAnsi" w:hAnsiTheme="majorHAnsi" w:cstheme="majorBidi"/>
        </w:rPr>
        <w:t>8.3</w:t>
      </w:r>
      <w:r w:rsidRPr="00D921AE">
        <w:rPr>
          <w:rFonts w:eastAsiaTheme="minorEastAsia"/>
          <w:b w:val="0"/>
          <w:kern w:val="2"/>
          <w:szCs w:val="24"/>
          <w14:ligatures w14:val="standardContextual"/>
        </w:rPr>
        <w:tab/>
      </w:r>
      <w:r>
        <w:t>Testes de Funcionamento</w:t>
      </w:r>
      <w:r>
        <w:tab/>
      </w:r>
      <w:r>
        <w:fldChar w:fldCharType="begin"/>
      </w:r>
      <w:r>
        <w:instrText xml:space="preserve"> PAGEREF _Toc208058185 \h </w:instrText>
      </w:r>
      <w:r>
        <w:fldChar w:fldCharType="separate"/>
      </w:r>
      <w:r>
        <w:t>9</w:t>
      </w:r>
      <w:r>
        <w:fldChar w:fldCharType="end"/>
      </w:r>
    </w:p>
    <w:p w14:paraId="1036E870" w14:textId="59AFE201" w:rsidR="00D921AE" w:rsidRPr="00D921AE" w:rsidRDefault="00D921AE">
      <w:pPr>
        <w:pStyle w:val="TOC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>
        <w:t>9</w:t>
      </w:r>
      <w:r w:rsidRPr="00D921AE"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  <w:tab/>
      </w:r>
      <w:r>
        <w:t>Conclusão</w:t>
      </w:r>
      <w:r>
        <w:tab/>
      </w:r>
      <w:r>
        <w:fldChar w:fldCharType="begin"/>
      </w:r>
      <w:r>
        <w:instrText xml:space="preserve"> PAGEREF _Toc208058186 \h </w:instrText>
      </w:r>
      <w:r>
        <w:fldChar w:fldCharType="separate"/>
      </w:r>
      <w:r>
        <w:t>10</w:t>
      </w:r>
      <w:r>
        <w:fldChar w:fldCharType="end"/>
      </w:r>
    </w:p>
    <w:p w14:paraId="257FC97C" w14:textId="4340E637" w:rsidR="00D921AE" w:rsidRPr="00D921AE" w:rsidRDefault="00D921AE">
      <w:pPr>
        <w:pStyle w:val="TOC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>
        <w:t>Referências</w:t>
      </w:r>
      <w:r>
        <w:tab/>
      </w:r>
      <w:r>
        <w:fldChar w:fldCharType="begin"/>
      </w:r>
      <w:r>
        <w:instrText xml:space="preserve"> PAGEREF _Toc208058187 \h </w:instrText>
      </w:r>
      <w:r>
        <w:fldChar w:fldCharType="separate"/>
      </w:r>
      <w:r>
        <w:t>11</w:t>
      </w:r>
      <w:r>
        <w:fldChar w:fldCharType="end"/>
      </w:r>
    </w:p>
    <w:p w14:paraId="326167C0" w14:textId="61FA1DE1" w:rsidR="00D921AE" w:rsidRDefault="00D921AE">
      <w:pPr>
        <w:pStyle w:val="TOC1"/>
        <w:rPr>
          <w:rFonts w:asciiTheme="minorHAnsi" w:eastAsiaTheme="minorEastAsia" w:hAnsiTheme="minorHAnsi" w:cstheme="minorBidi"/>
          <w:b w:val="0"/>
          <w:kern w:val="2"/>
          <w:lang w:val="en-US"/>
          <w14:ligatures w14:val="standardContextual"/>
        </w:rPr>
      </w:pPr>
      <w:r w:rsidRPr="0072274D">
        <w:rPr>
          <w:lang w:val="en-US"/>
        </w:rPr>
        <w:lastRenderedPageBreak/>
        <w:t>Apêndice A</w:t>
      </w:r>
      <w:r>
        <w:tab/>
      </w:r>
      <w:r>
        <w:fldChar w:fldCharType="begin"/>
      </w:r>
      <w:r>
        <w:instrText xml:space="preserve"> PAGEREF _Toc208058188 \h </w:instrText>
      </w:r>
      <w:r>
        <w:fldChar w:fldCharType="separate"/>
      </w:r>
      <w:r>
        <w:t>12</w:t>
      </w:r>
      <w:r>
        <w:fldChar w:fldCharType="end"/>
      </w:r>
    </w:p>
    <w:p w14:paraId="5DD5F216" w14:textId="67C1300C" w:rsidR="00D921AE" w:rsidRDefault="00D921AE">
      <w:pPr>
        <w:pStyle w:val="TOC1"/>
        <w:rPr>
          <w:rFonts w:asciiTheme="minorHAnsi" w:eastAsiaTheme="minorEastAsia" w:hAnsiTheme="minorHAnsi" w:cstheme="minorBidi"/>
          <w:b w:val="0"/>
          <w:kern w:val="2"/>
          <w:lang w:val="en-US"/>
          <w14:ligatures w14:val="standardContextual"/>
        </w:rPr>
      </w:pPr>
      <w:r w:rsidRPr="0072274D">
        <w:rPr>
          <w:lang w:val="en-US"/>
        </w:rPr>
        <w:t>Anexo A</w:t>
      </w:r>
      <w:r>
        <w:tab/>
      </w:r>
      <w:r>
        <w:tab/>
      </w:r>
      <w:r>
        <w:fldChar w:fldCharType="begin"/>
      </w:r>
      <w:r>
        <w:instrText xml:space="preserve"> PAGEREF _Toc208058189 \h </w:instrText>
      </w:r>
      <w:r>
        <w:fldChar w:fldCharType="separate"/>
      </w:r>
      <w:r>
        <w:t>13</w:t>
      </w:r>
      <w:r>
        <w:fldChar w:fldCharType="end"/>
      </w:r>
    </w:p>
    <w:p w14:paraId="7F5B8B3E" w14:textId="73B51ED0" w:rsidR="00AC5C7B" w:rsidRDefault="00AC5C7B" w:rsidP="001A7162">
      <w:pPr>
        <w:pStyle w:val="TOC1"/>
        <w:rPr>
          <w:rFonts w:cs="Times New Roman"/>
          <w:bCs/>
          <w:sz w:val="28"/>
          <w:szCs w:val="28"/>
        </w:rPr>
      </w:pPr>
      <w:r w:rsidRPr="000F5C8B">
        <w:rPr>
          <w:rFonts w:cs="Times New Roman"/>
          <w:bCs/>
          <w:sz w:val="28"/>
          <w:szCs w:val="28"/>
        </w:rPr>
        <w:fldChar w:fldCharType="end"/>
      </w:r>
    </w:p>
    <w:p w14:paraId="75F9C839" w14:textId="77777777" w:rsidR="00FF5732" w:rsidRDefault="00FF5732" w:rsidP="00FF5732">
      <w:pPr>
        <w:sectPr w:rsidR="00FF5732" w:rsidSect="00E9052D">
          <w:headerReference w:type="default" r:id="rId9"/>
          <w:pgSz w:w="11907" w:h="16840" w:code="9"/>
          <w:pgMar w:top="1701" w:right="1134" w:bottom="1134" w:left="1701" w:header="720" w:footer="720" w:gutter="0"/>
          <w:pgNumType w:fmt="lowerRoman" w:start="1"/>
          <w:cols w:space="720"/>
          <w:docGrid w:linePitch="326"/>
        </w:sectPr>
      </w:pPr>
    </w:p>
    <w:p w14:paraId="0A8338E8" w14:textId="77777777" w:rsidR="00366825" w:rsidRPr="00871112" w:rsidRDefault="00366825" w:rsidP="00871112">
      <w:pPr>
        <w:pStyle w:val="Heading1"/>
      </w:pPr>
      <w:bookmarkStart w:id="117" w:name="_Toc305924910"/>
      <w:bookmarkStart w:id="118" w:name="_Toc330930979"/>
      <w:bookmarkStart w:id="119" w:name="_Toc330931075"/>
      <w:bookmarkStart w:id="120" w:name="_Toc475981656"/>
      <w:bookmarkStart w:id="121" w:name="_Toc208058131"/>
      <w:r w:rsidRPr="00871112">
        <w:lastRenderedPageBreak/>
        <w:t>Introdução</w:t>
      </w:r>
      <w:bookmarkEnd w:id="117"/>
      <w:bookmarkEnd w:id="118"/>
      <w:bookmarkEnd w:id="119"/>
      <w:bookmarkEnd w:id="120"/>
      <w:bookmarkEnd w:id="121"/>
    </w:p>
    <w:p w14:paraId="672ADC0B" w14:textId="77777777" w:rsidR="00366825" w:rsidRDefault="001C7318" w:rsidP="00366825">
      <w:pPr>
        <w:rPr>
          <w:rFonts w:eastAsia="Times New Roman"/>
        </w:rPr>
      </w:pPr>
      <w:r>
        <w:rPr>
          <w:rFonts w:eastAsia="Times New Roman"/>
        </w:rPr>
        <w:t>Introdução</w:t>
      </w:r>
      <w:r w:rsidR="00366825" w:rsidRPr="00366825">
        <w:rPr>
          <w:rFonts w:eastAsia="Times New Roman"/>
        </w:rPr>
        <w:t>.</w:t>
      </w:r>
    </w:p>
    <w:p w14:paraId="724881F0" w14:textId="77777777" w:rsidR="002C5516" w:rsidRDefault="002C5516" w:rsidP="00366825">
      <w:pPr>
        <w:rPr>
          <w:rFonts w:eastAsia="Times New Roman"/>
        </w:rPr>
      </w:pPr>
      <w:r>
        <w:rPr>
          <w:rFonts w:eastAsia="Times New Roman"/>
        </w:rPr>
        <w:t>ATENÇÃO! Este é um modelo de relatório dado como sugestão de organização do texto.</w:t>
      </w:r>
    </w:p>
    <w:p w14:paraId="62ADBC43" w14:textId="77777777" w:rsidR="002C5516" w:rsidRDefault="002C5516" w:rsidP="00366825">
      <w:pPr>
        <w:rPr>
          <w:rFonts w:eastAsia="Times New Roman"/>
        </w:rPr>
      </w:pPr>
      <w:r>
        <w:rPr>
          <w:rFonts w:eastAsia="Times New Roman"/>
        </w:rPr>
        <w:t>Recomenda-se que este modelo seja adaptado a cada projeto.</w:t>
      </w:r>
    </w:p>
    <w:p w14:paraId="3E1C3BB8" w14:textId="77777777" w:rsidR="00277321" w:rsidRDefault="00277321" w:rsidP="00366825">
      <w:pPr>
        <w:rPr>
          <w:rFonts w:eastAsia="Times New Roman"/>
        </w:rPr>
      </w:pPr>
      <w:r>
        <w:rPr>
          <w:rFonts w:eastAsia="Times New Roman"/>
        </w:rPr>
        <w:t>Consulte o guia de normalização da universidade e o material das aulas para maiores informações.</w:t>
      </w:r>
    </w:p>
    <w:p w14:paraId="07AFE016" w14:textId="0C34ABF3" w:rsidR="00D921AE" w:rsidRDefault="00D921AE" w:rsidP="00366825">
      <w:pPr>
        <w:rPr>
          <w:rFonts w:eastAsia="Times New Roman"/>
        </w:rPr>
      </w:pPr>
      <w:r>
        <w:rPr>
          <w:rFonts w:eastAsia="Times New Roman"/>
        </w:rPr>
        <w:t>A primeira entrega do relatório deve ter pelo menos 10 páginas de elementos textuais por integrantes do grupo.</w:t>
      </w:r>
    </w:p>
    <w:p w14:paraId="5E60C2A0" w14:textId="1E708647" w:rsidR="00D921AE" w:rsidRDefault="00D921AE" w:rsidP="00366825">
      <w:pPr>
        <w:rPr>
          <w:rFonts w:eastAsia="Times New Roman"/>
        </w:rPr>
      </w:pPr>
      <w:r>
        <w:rPr>
          <w:rFonts w:eastAsia="Times New Roman"/>
        </w:rPr>
        <w:t>A segunda entrega do relatório deve ter pelo menos 20 páginas de elementos textuais por integrantes do grupo.</w:t>
      </w:r>
    </w:p>
    <w:p w14:paraId="7B23E210" w14:textId="012EBB66" w:rsidR="00D921AE" w:rsidRDefault="00D921AE" w:rsidP="00366825">
      <w:pPr>
        <w:rPr>
          <w:rFonts w:eastAsia="Times New Roman"/>
        </w:rPr>
      </w:pPr>
      <w:r>
        <w:rPr>
          <w:rFonts w:eastAsia="Times New Roman"/>
        </w:rPr>
        <w:t>A pesquisa de Estado da Arte deve abranger pelo menos 2 referências por integrantes do grupo.</w:t>
      </w:r>
    </w:p>
    <w:p w14:paraId="5C2BD277" w14:textId="77777777" w:rsidR="0027357D" w:rsidRPr="00871112" w:rsidRDefault="0027357D" w:rsidP="00871112">
      <w:pPr>
        <w:pStyle w:val="Heading2"/>
      </w:pPr>
      <w:bookmarkStart w:id="122" w:name="_Toc305924911"/>
      <w:bookmarkStart w:id="123" w:name="_Toc330930980"/>
      <w:bookmarkStart w:id="124" w:name="_Toc330931076"/>
      <w:bookmarkStart w:id="125" w:name="_Toc475981657"/>
      <w:bookmarkStart w:id="126" w:name="_Toc208058132"/>
      <w:r w:rsidRPr="00871112">
        <w:t>Estado da Arte</w:t>
      </w:r>
      <w:bookmarkEnd w:id="126"/>
    </w:p>
    <w:p w14:paraId="18360A28" w14:textId="77777777" w:rsidR="0027357D" w:rsidRPr="0027357D" w:rsidRDefault="0027357D" w:rsidP="0027357D">
      <w:r>
        <w:t>Descrição do estado da arte.</w:t>
      </w:r>
    </w:p>
    <w:p w14:paraId="6C305BB9" w14:textId="77777777" w:rsidR="00366825" w:rsidRPr="00871112" w:rsidRDefault="00366825" w:rsidP="00871112">
      <w:pPr>
        <w:pStyle w:val="Heading2"/>
      </w:pPr>
      <w:bookmarkStart w:id="127" w:name="_Toc208058133"/>
      <w:r w:rsidRPr="00871112">
        <w:t>Motivação</w:t>
      </w:r>
      <w:bookmarkEnd w:id="122"/>
      <w:bookmarkEnd w:id="123"/>
      <w:bookmarkEnd w:id="124"/>
      <w:bookmarkEnd w:id="125"/>
      <w:bookmarkEnd w:id="127"/>
    </w:p>
    <w:p w14:paraId="163BB515" w14:textId="77777777" w:rsidR="00366825" w:rsidRDefault="001C7318" w:rsidP="00366825">
      <w:pPr>
        <w:rPr>
          <w:rFonts w:eastAsia="Times New Roman"/>
        </w:rPr>
      </w:pPr>
      <w:r>
        <w:rPr>
          <w:rFonts w:eastAsia="Times New Roman"/>
        </w:rPr>
        <w:t>Motivação</w:t>
      </w:r>
      <w:r w:rsidR="00366825" w:rsidRPr="00366825">
        <w:rPr>
          <w:rFonts w:eastAsia="Times New Roman"/>
        </w:rPr>
        <w:t>.</w:t>
      </w:r>
    </w:p>
    <w:p w14:paraId="0B9E9743" w14:textId="77777777" w:rsidR="0027357D" w:rsidRPr="00871112" w:rsidRDefault="0027357D" w:rsidP="00871112">
      <w:pPr>
        <w:pStyle w:val="Heading2"/>
      </w:pPr>
      <w:bookmarkStart w:id="128" w:name="_Toc330930988"/>
      <w:bookmarkStart w:id="129" w:name="_Toc330931084"/>
      <w:bookmarkStart w:id="130" w:name="_Toc475981659"/>
      <w:bookmarkStart w:id="131" w:name="_Toc475981658"/>
      <w:bookmarkStart w:id="132" w:name="_Toc208058134"/>
      <w:r w:rsidRPr="00871112">
        <w:t xml:space="preserve">Problema </w:t>
      </w:r>
      <w:bookmarkEnd w:id="128"/>
      <w:bookmarkEnd w:id="129"/>
      <w:bookmarkEnd w:id="130"/>
      <w:r w:rsidRPr="00871112">
        <w:t>Tratado</w:t>
      </w:r>
      <w:bookmarkEnd w:id="132"/>
    </w:p>
    <w:p w14:paraId="5E1D9465" w14:textId="77777777" w:rsidR="0027357D" w:rsidRDefault="0027357D" w:rsidP="0027357D">
      <w:pPr>
        <w:rPr>
          <w:rFonts w:eastAsia="Times New Roman"/>
        </w:rPr>
      </w:pPr>
      <w:r>
        <w:rPr>
          <w:rFonts w:eastAsia="Times New Roman"/>
        </w:rPr>
        <w:t>Descrição do problema</w:t>
      </w:r>
      <w:r w:rsidRPr="00366825">
        <w:rPr>
          <w:rFonts w:eastAsia="Times New Roman"/>
        </w:rPr>
        <w:t>.</w:t>
      </w:r>
    </w:p>
    <w:p w14:paraId="2FD2C33B" w14:textId="77777777" w:rsidR="00366825" w:rsidRPr="00871112" w:rsidRDefault="001C7318" w:rsidP="00994C94">
      <w:pPr>
        <w:pStyle w:val="Heading2"/>
      </w:pPr>
      <w:bookmarkStart w:id="133" w:name="_Toc208058135"/>
      <w:r w:rsidRPr="00871112">
        <w:t>Plano de Trabalho</w:t>
      </w:r>
      <w:bookmarkEnd w:id="131"/>
      <w:bookmarkEnd w:id="133"/>
    </w:p>
    <w:p w14:paraId="43986E6C" w14:textId="1C370784" w:rsidR="00ED06F5" w:rsidRDefault="00482439" w:rsidP="00133DC5">
      <w:pPr>
        <w:rPr>
          <w:rFonts w:eastAsia="Times New Roman"/>
        </w:rPr>
      </w:pPr>
      <w:bookmarkStart w:id="134" w:name="_Toc305924919"/>
      <w:bookmarkStart w:id="135" w:name="_Ref305870801"/>
      <w:bookmarkStart w:id="136" w:name="_Toc330930987"/>
      <w:bookmarkStart w:id="137" w:name="_Toc330931083"/>
      <w:bookmarkStart w:id="138" w:name="_Toc305924918"/>
      <w:bookmarkStart w:id="139" w:name="_Toc285615321"/>
      <w:r>
        <w:rPr>
          <w:rFonts w:eastAsia="Times New Roman"/>
        </w:rPr>
        <w:t>Objetivos e metas</w:t>
      </w:r>
      <w:r w:rsidR="0027357D">
        <w:rPr>
          <w:rFonts w:eastAsia="Times New Roman"/>
        </w:rPr>
        <w:t>.</w:t>
      </w:r>
    </w:p>
    <w:p w14:paraId="49D103B8" w14:textId="73E97191" w:rsidR="0027357D" w:rsidRPr="00871112" w:rsidRDefault="00482439" w:rsidP="00871112">
      <w:pPr>
        <w:pStyle w:val="Heading3"/>
      </w:pPr>
      <w:bookmarkStart w:id="140" w:name="_Toc208058136"/>
      <w:r>
        <w:t xml:space="preserve">Objetivos e </w:t>
      </w:r>
      <w:r w:rsidR="0027357D" w:rsidRPr="00871112">
        <w:t>Metas</w:t>
      </w:r>
      <w:bookmarkEnd w:id="140"/>
    </w:p>
    <w:p w14:paraId="7288858E" w14:textId="0C7CAAEC" w:rsidR="0027357D" w:rsidRPr="0027357D" w:rsidRDefault="00482439" w:rsidP="0027357D">
      <w:r>
        <w:lastRenderedPageBreak/>
        <w:t>Objetivos e metas</w:t>
      </w:r>
      <w:r w:rsidR="0027357D">
        <w:t>.</w:t>
      </w:r>
    </w:p>
    <w:p w14:paraId="496C3B08" w14:textId="77777777" w:rsidR="004B7DAE" w:rsidRPr="00871112" w:rsidRDefault="004B7DAE" w:rsidP="004B7DAE">
      <w:pPr>
        <w:pStyle w:val="Heading3"/>
      </w:pPr>
      <w:bookmarkStart w:id="141" w:name="_Toc330930989"/>
      <w:bookmarkStart w:id="142" w:name="_Toc330931085"/>
      <w:bookmarkStart w:id="143" w:name="_Toc475981660"/>
      <w:bookmarkStart w:id="144" w:name="_Toc208058137"/>
      <w:bookmarkEnd w:id="134"/>
      <w:bookmarkEnd w:id="135"/>
      <w:bookmarkEnd w:id="136"/>
      <w:bookmarkEnd w:id="137"/>
      <w:r w:rsidRPr="00871112">
        <w:t>Cronograma</w:t>
      </w:r>
      <w:bookmarkEnd w:id="144"/>
    </w:p>
    <w:p w14:paraId="58218BA1" w14:textId="77777777" w:rsidR="004B7DAE" w:rsidRDefault="004B7DAE" w:rsidP="004B7DAE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Cronograma proposto.</w:t>
      </w:r>
    </w:p>
    <w:p w14:paraId="19F684A5" w14:textId="77777777" w:rsidR="00256C89" w:rsidRDefault="00256C89" w:rsidP="00256C89">
      <w:pPr>
        <w:keepNext/>
        <w:spacing w:after="0"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EED2188" wp14:editId="5A2C1D92">
            <wp:extent cx="5759908" cy="3561479"/>
            <wp:effectExtent l="0" t="0" r="0" b="1270"/>
            <wp:docPr id="1" name="Picture 1" descr="Image result for project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project exampl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3"/>
                    <a:stretch/>
                  </pic:blipFill>
                  <pic:spPr bwMode="auto">
                    <a:xfrm>
                      <a:off x="0" y="0"/>
                      <a:ext cx="5760720" cy="356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B69A9" w14:textId="77777777" w:rsidR="00256C89" w:rsidRPr="00871112" w:rsidRDefault="00256C89" w:rsidP="00256C89">
      <w:pPr>
        <w:pStyle w:val="Caption"/>
        <w:rPr>
          <w:rFonts w:eastAsia="Times New Roman"/>
          <w:b w:val="0"/>
          <w:bCs w:val="0"/>
          <w:lang w:val="pt-BR"/>
        </w:rPr>
      </w:pPr>
      <w:bookmarkStart w:id="145" w:name="_Toc492482183"/>
      <w:r w:rsidRPr="00871112">
        <w:rPr>
          <w:lang w:val="pt-BR"/>
        </w:rPr>
        <w:t xml:space="preserve">Figura </w:t>
      </w:r>
      <w:r>
        <w:fldChar w:fldCharType="begin"/>
      </w:r>
      <w:r w:rsidRPr="00871112">
        <w:rPr>
          <w:lang w:val="pt-BR"/>
        </w:rPr>
        <w:instrText xml:space="preserve"> STYLEREF 1 \s </w:instrText>
      </w:r>
      <w:r>
        <w:fldChar w:fldCharType="separate"/>
      </w:r>
      <w:r w:rsidRPr="00871112">
        <w:rPr>
          <w:noProof/>
          <w:lang w:val="pt-BR"/>
        </w:rPr>
        <w:t>1</w:t>
      </w:r>
      <w:r>
        <w:fldChar w:fldCharType="end"/>
      </w:r>
      <w:r w:rsidRPr="00871112">
        <w:rPr>
          <w:lang w:val="pt-BR"/>
        </w:rPr>
        <w:t>.</w:t>
      </w:r>
      <w:r>
        <w:fldChar w:fldCharType="begin"/>
      </w:r>
      <w:r w:rsidRPr="00871112">
        <w:rPr>
          <w:lang w:val="pt-BR"/>
        </w:rPr>
        <w:instrText xml:space="preserve"> SEQ Figura \* ARABIC \s 1 </w:instrText>
      </w:r>
      <w:r>
        <w:fldChar w:fldCharType="separate"/>
      </w:r>
      <w:r w:rsidRPr="00871112">
        <w:rPr>
          <w:noProof/>
          <w:lang w:val="pt-BR"/>
        </w:rPr>
        <w:t>1</w:t>
      </w:r>
      <w:r>
        <w:fldChar w:fldCharType="end"/>
      </w:r>
      <w:r w:rsidRPr="00871112">
        <w:rPr>
          <w:lang w:val="pt-BR"/>
        </w:rPr>
        <w:t xml:space="preserve"> – Figura </w:t>
      </w:r>
      <w:r w:rsidR="00871112" w:rsidRPr="00871112">
        <w:rPr>
          <w:lang w:val="pt-BR"/>
        </w:rPr>
        <w:t>e legendas centralizadas.</w:t>
      </w:r>
      <w:bookmarkEnd w:id="145"/>
    </w:p>
    <w:p w14:paraId="490688DC" w14:textId="77777777" w:rsidR="002C5516" w:rsidRPr="00871112" w:rsidRDefault="002C5516" w:rsidP="002C5516">
      <w:pPr>
        <w:pStyle w:val="Heading2"/>
      </w:pPr>
      <w:bookmarkStart w:id="146" w:name="_Toc208058138"/>
      <w:r w:rsidRPr="00871112">
        <w:t>Resultados Esperados</w:t>
      </w:r>
      <w:bookmarkEnd w:id="146"/>
    </w:p>
    <w:p w14:paraId="1ABD30FF" w14:textId="77777777" w:rsidR="002C5516" w:rsidRDefault="002C5516" w:rsidP="002C5516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Descrição dos resultados esperados.</w:t>
      </w:r>
    </w:p>
    <w:p w14:paraId="670D6EA4" w14:textId="77777777" w:rsidR="00366825" w:rsidRPr="00871112" w:rsidRDefault="00366825" w:rsidP="00871112">
      <w:pPr>
        <w:pStyle w:val="Heading2"/>
      </w:pPr>
      <w:bookmarkStart w:id="147" w:name="_Toc208058139"/>
      <w:r w:rsidRPr="00871112">
        <w:t>Organização d</w:t>
      </w:r>
      <w:bookmarkEnd w:id="138"/>
      <w:bookmarkEnd w:id="141"/>
      <w:bookmarkEnd w:id="142"/>
      <w:r w:rsidR="00133DC5" w:rsidRPr="00871112">
        <w:t>o Relatório</w:t>
      </w:r>
      <w:bookmarkEnd w:id="143"/>
      <w:bookmarkEnd w:id="147"/>
    </w:p>
    <w:p w14:paraId="095A78C6" w14:textId="77777777" w:rsidR="00153FB7" w:rsidRDefault="00133DC5" w:rsidP="00366825">
      <w:pPr>
        <w:rPr>
          <w:rFonts w:eastAsia="Times New Roman"/>
        </w:rPr>
      </w:pPr>
      <w:r>
        <w:rPr>
          <w:rFonts w:eastAsia="Times New Roman"/>
        </w:rPr>
        <w:t>O</w:t>
      </w:r>
      <w:r w:rsidR="00153FB7">
        <w:rPr>
          <w:rFonts w:eastAsia="Times New Roman"/>
        </w:rPr>
        <w:t xml:space="preserve"> </w:t>
      </w:r>
      <w:r>
        <w:rPr>
          <w:rFonts w:eastAsia="Times New Roman"/>
        </w:rPr>
        <w:t>relatório</w:t>
      </w:r>
      <w:r w:rsidR="00153FB7">
        <w:rPr>
          <w:rFonts w:eastAsia="Times New Roman"/>
        </w:rPr>
        <w:t xml:space="preserve"> está organizad</w:t>
      </w:r>
      <w:r>
        <w:rPr>
          <w:rFonts w:eastAsia="Times New Roman"/>
        </w:rPr>
        <w:t>o</w:t>
      </w:r>
      <w:r w:rsidR="00153FB7">
        <w:rPr>
          <w:rFonts w:eastAsia="Times New Roman"/>
        </w:rPr>
        <w:t xml:space="preserve"> da seguinte forma:</w:t>
      </w:r>
    </w:p>
    <w:p w14:paraId="6ED80CAF" w14:textId="77777777" w:rsidR="00366825" w:rsidRDefault="00366825" w:rsidP="00366825">
      <w:pPr>
        <w:rPr>
          <w:rFonts w:eastAsia="Times New Roman"/>
        </w:rPr>
      </w:pPr>
      <w:r w:rsidRPr="00366825">
        <w:rPr>
          <w:rFonts w:eastAsia="Times New Roman"/>
        </w:rPr>
        <w:t xml:space="preserve">No capítulo 2, </w:t>
      </w:r>
      <w:r w:rsidR="00133DC5">
        <w:rPr>
          <w:rFonts w:eastAsia="Times New Roman"/>
          <w:i/>
        </w:rPr>
        <w:t>XXX</w:t>
      </w:r>
      <w:r w:rsidR="00153FB7">
        <w:rPr>
          <w:rFonts w:eastAsia="Times New Roman"/>
        </w:rPr>
        <w:t xml:space="preserve">, é apresentada </w:t>
      </w:r>
      <w:r w:rsidRPr="00366825">
        <w:rPr>
          <w:rFonts w:eastAsia="Times New Roman"/>
        </w:rPr>
        <w:t>a</w:t>
      </w:r>
      <w:r w:rsidR="0027357D">
        <w:rPr>
          <w:rFonts w:eastAsia="Times New Roman"/>
        </w:rPr>
        <w:t xml:space="preserve"> </w:t>
      </w:r>
      <w:r w:rsidR="00133DC5">
        <w:rPr>
          <w:rFonts w:eastAsia="Times New Roman"/>
        </w:rPr>
        <w:t>...</w:t>
      </w:r>
    </w:p>
    <w:p w14:paraId="716B7DB9" w14:textId="77777777" w:rsidR="00366825" w:rsidRPr="00133DC5" w:rsidRDefault="00153FB7" w:rsidP="00133DC5">
      <w:pPr>
        <w:rPr>
          <w:rFonts w:eastAsia="Times New Roman"/>
        </w:rPr>
      </w:pPr>
      <w:r>
        <w:rPr>
          <w:rFonts w:eastAsia="Times New Roman"/>
        </w:rPr>
        <w:t>No capítulo 3,</w:t>
      </w:r>
      <w:r w:rsidR="00133DC5">
        <w:rPr>
          <w:rFonts w:eastAsia="Times New Roman"/>
        </w:rPr>
        <w:t xml:space="preserve"> XXX, são apresentados..</w:t>
      </w:r>
      <w:r>
        <w:rPr>
          <w:rFonts w:eastAsia="Times New Roman"/>
        </w:rPr>
        <w:t>.</w:t>
      </w:r>
      <w:bookmarkEnd w:id="139"/>
      <w:r w:rsidR="00366825" w:rsidRPr="00366825">
        <w:rPr>
          <w:rFonts w:eastAsia="Times New Roman"/>
        </w:rPr>
        <w:br w:type="page"/>
      </w:r>
    </w:p>
    <w:p w14:paraId="43C30EA1" w14:textId="77777777" w:rsidR="002C5516" w:rsidRDefault="002C5516" w:rsidP="00871112">
      <w:pPr>
        <w:pStyle w:val="Heading1"/>
      </w:pPr>
      <w:bookmarkStart w:id="148" w:name="_Toc310265315"/>
      <w:bookmarkStart w:id="149" w:name="_Toc309824912"/>
      <w:bookmarkStart w:id="150" w:name="_Toc309483323"/>
      <w:bookmarkStart w:id="151" w:name="_Toc309160950"/>
      <w:bookmarkStart w:id="152" w:name="_Toc309075175"/>
      <w:bookmarkStart w:id="153" w:name="_Toc308969616"/>
      <w:bookmarkStart w:id="154" w:name="_Toc307583406"/>
      <w:bookmarkStart w:id="155" w:name="_Toc306571010"/>
      <w:bookmarkStart w:id="156" w:name="_Toc305932939"/>
      <w:bookmarkStart w:id="157" w:name="_Toc305924990"/>
      <w:bookmarkStart w:id="158" w:name="_Toc285615346"/>
      <w:bookmarkStart w:id="159" w:name="_Toc330931058"/>
      <w:bookmarkStart w:id="160" w:name="_Toc330931245"/>
      <w:bookmarkStart w:id="161" w:name="_Toc475981661"/>
      <w:bookmarkStart w:id="162" w:name="_Toc208058140"/>
      <w:r>
        <w:lastRenderedPageBreak/>
        <w:t>Estado da Arte</w:t>
      </w:r>
      <w:bookmarkEnd w:id="162"/>
    </w:p>
    <w:p w14:paraId="2D150A09" w14:textId="77777777" w:rsidR="002C5516" w:rsidRDefault="002C5516" w:rsidP="002C5516">
      <w:pPr>
        <w:pStyle w:val="Heading2"/>
      </w:pPr>
      <w:bookmarkStart w:id="163" w:name="_Toc208058141"/>
      <w:r>
        <w:t>Histórico</w:t>
      </w:r>
      <w:bookmarkEnd w:id="163"/>
    </w:p>
    <w:p w14:paraId="1B2EC30E" w14:textId="77777777" w:rsidR="002C5516" w:rsidRDefault="002C5516" w:rsidP="002C5516">
      <w:pPr>
        <w:pStyle w:val="Heading2"/>
      </w:pPr>
      <w:bookmarkStart w:id="164" w:name="_Toc208058142"/>
      <w:r>
        <w:t>Tecnologia</w:t>
      </w:r>
      <w:bookmarkEnd w:id="164"/>
    </w:p>
    <w:p w14:paraId="6BFDA402" w14:textId="77777777" w:rsidR="002C5516" w:rsidRDefault="002C5516" w:rsidP="002C5516">
      <w:pPr>
        <w:pStyle w:val="Heading2"/>
      </w:pPr>
      <w:bookmarkStart w:id="165" w:name="_Toc208058143"/>
      <w:r>
        <w:t>Mercado Atual</w:t>
      </w:r>
      <w:bookmarkEnd w:id="165"/>
    </w:p>
    <w:p w14:paraId="7C89DC34" w14:textId="77777777" w:rsidR="002C5516" w:rsidRDefault="002C5516" w:rsidP="002C5516">
      <w:pPr>
        <w:pStyle w:val="Heading3"/>
      </w:pPr>
      <w:bookmarkStart w:id="166" w:name="_Toc208058144"/>
      <w:r>
        <w:t>Mercado Brasileiro</w:t>
      </w:r>
      <w:bookmarkEnd w:id="166"/>
    </w:p>
    <w:p w14:paraId="4FD1C448" w14:textId="77777777" w:rsidR="002C5516" w:rsidRDefault="002C5516" w:rsidP="002C5516">
      <w:pPr>
        <w:pStyle w:val="Heading3"/>
        <w:rPr>
          <w:rFonts w:cstheme="majorBidi"/>
          <w:sz w:val="28"/>
          <w:szCs w:val="32"/>
        </w:rPr>
      </w:pPr>
      <w:bookmarkStart w:id="167" w:name="_Toc208058145"/>
      <w:r>
        <w:t>Mercado Internacional</w:t>
      </w:r>
      <w:bookmarkEnd w:id="167"/>
      <w:r>
        <w:br w:type="page"/>
      </w:r>
    </w:p>
    <w:p w14:paraId="3D63CEB4" w14:textId="0FB590CD" w:rsidR="002C5516" w:rsidRDefault="00554A8A" w:rsidP="00871112">
      <w:pPr>
        <w:pStyle w:val="Heading1"/>
      </w:pPr>
      <w:bookmarkStart w:id="168" w:name="_Toc208058146"/>
      <w:r>
        <w:lastRenderedPageBreak/>
        <w:t>Plano</w:t>
      </w:r>
      <w:r w:rsidR="002C5516">
        <w:t xml:space="preserve"> d</w:t>
      </w:r>
      <w:r>
        <w:t>e</w:t>
      </w:r>
      <w:r w:rsidR="002C5516">
        <w:t xml:space="preserve"> Projeto</w:t>
      </w:r>
      <w:bookmarkEnd w:id="168"/>
    </w:p>
    <w:p w14:paraId="576CF9D8" w14:textId="1622C5ED" w:rsidR="00554A8A" w:rsidRPr="00554A8A" w:rsidRDefault="00554A8A" w:rsidP="00554A8A">
      <w:pPr>
        <w:pStyle w:val="Heading2"/>
      </w:pPr>
      <w:bookmarkStart w:id="169" w:name="_Toc208058147"/>
      <w:r>
        <w:t>Perfis de Usuários</w:t>
      </w:r>
      <w:bookmarkEnd w:id="169"/>
    </w:p>
    <w:p w14:paraId="2C7476BB" w14:textId="1527D1A2" w:rsidR="00554A8A" w:rsidRPr="00554A8A" w:rsidRDefault="00554A8A" w:rsidP="002C5516">
      <w:pPr>
        <w:pStyle w:val="Heading2"/>
        <w:rPr>
          <w:lang w:val="en-US"/>
        </w:rPr>
      </w:pPr>
      <w:bookmarkStart w:id="170" w:name="_Toc208058148"/>
      <w:r w:rsidRPr="00554A8A">
        <w:rPr>
          <w:lang w:val="en-US"/>
        </w:rPr>
        <w:t>Epics, Features e User St</w:t>
      </w:r>
      <w:r>
        <w:rPr>
          <w:lang w:val="en-US"/>
        </w:rPr>
        <w:t>ories</w:t>
      </w:r>
      <w:bookmarkEnd w:id="170"/>
    </w:p>
    <w:p w14:paraId="680012FC" w14:textId="112FCD6B" w:rsidR="00554A8A" w:rsidRDefault="00554A8A" w:rsidP="002C5516">
      <w:pPr>
        <w:pStyle w:val="Heading2"/>
      </w:pPr>
      <w:bookmarkStart w:id="171" w:name="_Toc208058149"/>
      <w:r>
        <w:t>Técnicas de Gestão Adotadas</w:t>
      </w:r>
      <w:bookmarkEnd w:id="171"/>
    </w:p>
    <w:p w14:paraId="38FDB359" w14:textId="33A1F9FC" w:rsidR="002C5516" w:rsidRPr="002C5516" w:rsidRDefault="002C5516" w:rsidP="002C5516">
      <w:pPr>
        <w:pStyle w:val="Heading2"/>
      </w:pPr>
      <w:bookmarkStart w:id="172" w:name="_Toc208058150"/>
      <w:r>
        <w:t>Estado Atual do Protótipo</w:t>
      </w:r>
      <w:bookmarkEnd w:id="172"/>
      <w:r>
        <w:br w:type="page"/>
      </w:r>
    </w:p>
    <w:p w14:paraId="77D61CA5" w14:textId="77777777" w:rsidR="002C5516" w:rsidRDefault="002C5516" w:rsidP="00871112">
      <w:pPr>
        <w:pStyle w:val="Heading1"/>
      </w:pPr>
      <w:bookmarkStart w:id="173" w:name="_Toc208058151"/>
      <w:r>
        <w:lastRenderedPageBreak/>
        <w:t>Conceitos e Tecnologias</w:t>
      </w:r>
      <w:bookmarkEnd w:id="173"/>
    </w:p>
    <w:p w14:paraId="6C15D26F" w14:textId="77777777" w:rsidR="002C5516" w:rsidRDefault="002C5516" w:rsidP="002C5516">
      <w:pPr>
        <w:pStyle w:val="Heading2"/>
      </w:pPr>
      <w:bookmarkStart w:id="174" w:name="_Toc208058152"/>
      <w:r>
        <w:t>Conceitos</w:t>
      </w:r>
      <w:bookmarkEnd w:id="174"/>
    </w:p>
    <w:p w14:paraId="7530BF0B" w14:textId="20F76C79" w:rsidR="00554A8A" w:rsidRPr="00554A8A" w:rsidRDefault="002C5516" w:rsidP="00554A8A">
      <w:pPr>
        <w:pStyle w:val="Heading2"/>
      </w:pPr>
      <w:bookmarkStart w:id="175" w:name="_Toc208058153"/>
      <w:r>
        <w:t>Tecnologias Aplicadas</w:t>
      </w:r>
      <w:bookmarkEnd w:id="175"/>
    </w:p>
    <w:p w14:paraId="2AD496A7" w14:textId="5F1FF2C6" w:rsidR="00554A8A" w:rsidRDefault="00554A8A" w:rsidP="002C5516">
      <w:pPr>
        <w:pStyle w:val="Heading2"/>
      </w:pPr>
      <w:bookmarkStart w:id="176" w:name="_Toc208058154"/>
      <w:r>
        <w:t>Ferramentas Utilizadas</w:t>
      </w:r>
      <w:bookmarkEnd w:id="176"/>
    </w:p>
    <w:p w14:paraId="0A7A209E" w14:textId="4F09176D" w:rsidR="00554A8A" w:rsidRDefault="00554A8A" w:rsidP="002C5516">
      <w:pPr>
        <w:pStyle w:val="Heading2"/>
      </w:pPr>
      <w:bookmarkStart w:id="177" w:name="_Toc208058155"/>
      <w:r>
        <w:t>Front-End</w:t>
      </w:r>
      <w:bookmarkEnd w:id="177"/>
    </w:p>
    <w:p w14:paraId="342898D1" w14:textId="77777777" w:rsidR="00554A8A" w:rsidRDefault="00554A8A" w:rsidP="002C5516">
      <w:pPr>
        <w:pStyle w:val="Heading2"/>
      </w:pPr>
      <w:bookmarkStart w:id="178" w:name="_Toc208058156"/>
      <w:r>
        <w:t>Back-End</w:t>
      </w:r>
      <w:bookmarkEnd w:id="178"/>
    </w:p>
    <w:p w14:paraId="1C36ED21" w14:textId="416306D2" w:rsidR="002C5516" w:rsidRPr="002C5516" w:rsidRDefault="00554A8A" w:rsidP="002C5516">
      <w:pPr>
        <w:pStyle w:val="Heading2"/>
      </w:pPr>
      <w:bookmarkStart w:id="179" w:name="_Toc208058157"/>
      <w:r>
        <w:t>Banco de Dados</w:t>
      </w:r>
      <w:bookmarkEnd w:id="179"/>
      <w:r w:rsidR="002C5516">
        <w:br w:type="page"/>
      </w:r>
    </w:p>
    <w:p w14:paraId="0233C7C2" w14:textId="59D4CF4E" w:rsidR="002C5516" w:rsidRDefault="00554A8A" w:rsidP="00871112">
      <w:pPr>
        <w:pStyle w:val="Heading1"/>
      </w:pPr>
      <w:bookmarkStart w:id="180" w:name="_Toc208058158"/>
      <w:r>
        <w:lastRenderedPageBreak/>
        <w:t>Desenvolvimento</w:t>
      </w:r>
      <w:bookmarkEnd w:id="180"/>
    </w:p>
    <w:p w14:paraId="17831CDE" w14:textId="79F78F99" w:rsidR="002C5516" w:rsidRDefault="00554A8A" w:rsidP="002C5516">
      <w:pPr>
        <w:pStyle w:val="Heading2"/>
      </w:pPr>
      <w:bookmarkStart w:id="181" w:name="_Toc208058159"/>
      <w:r>
        <w:t>Arquitetura</w:t>
      </w:r>
      <w:bookmarkEnd w:id="181"/>
    </w:p>
    <w:p w14:paraId="7708DC11" w14:textId="3C07963E" w:rsidR="00554A8A" w:rsidRDefault="00554A8A" w:rsidP="00554A8A">
      <w:pPr>
        <w:pStyle w:val="Heading2"/>
      </w:pPr>
      <w:bookmarkStart w:id="182" w:name="_Toc208058160"/>
      <w:r>
        <w:t>Ferramentas e Serviços</w:t>
      </w:r>
      <w:bookmarkEnd w:id="182"/>
      <w:r>
        <w:t xml:space="preserve"> </w:t>
      </w:r>
    </w:p>
    <w:p w14:paraId="0F637F70" w14:textId="77777777" w:rsidR="00554A8A" w:rsidRDefault="00554A8A" w:rsidP="00554A8A">
      <w:pPr>
        <w:pStyle w:val="Heading2"/>
      </w:pPr>
      <w:bookmarkStart w:id="183" w:name="_Toc208058161"/>
      <w:r>
        <w:t>Front-End</w:t>
      </w:r>
      <w:bookmarkEnd w:id="183"/>
    </w:p>
    <w:p w14:paraId="771CA1C8" w14:textId="77777777" w:rsidR="00554A8A" w:rsidRDefault="00554A8A" w:rsidP="00554A8A">
      <w:pPr>
        <w:pStyle w:val="Heading2"/>
      </w:pPr>
      <w:bookmarkStart w:id="184" w:name="_Toc208058162"/>
      <w:r>
        <w:t>Back-End</w:t>
      </w:r>
      <w:bookmarkEnd w:id="184"/>
    </w:p>
    <w:p w14:paraId="1AEC55C3" w14:textId="77777777" w:rsidR="00554A8A" w:rsidRDefault="00554A8A" w:rsidP="00554A8A">
      <w:pPr>
        <w:pStyle w:val="Heading2"/>
      </w:pPr>
      <w:bookmarkStart w:id="185" w:name="_Toc208058163"/>
      <w:r>
        <w:t>Banco de Dados</w:t>
      </w:r>
      <w:bookmarkEnd w:id="185"/>
    </w:p>
    <w:p w14:paraId="3FE320E1" w14:textId="5FADF424" w:rsidR="002C5516" w:rsidRPr="002C5516" w:rsidRDefault="00554A8A" w:rsidP="00554A8A">
      <w:pPr>
        <w:pStyle w:val="Heading2"/>
      </w:pPr>
      <w:bookmarkStart w:id="186" w:name="_Toc208058164"/>
      <w:r>
        <w:t>Refatoração</w:t>
      </w:r>
      <w:bookmarkEnd w:id="186"/>
      <w:r w:rsidR="002C5516">
        <w:br w:type="page"/>
      </w:r>
    </w:p>
    <w:p w14:paraId="4E78F462" w14:textId="6731B2FD" w:rsidR="00554A8A" w:rsidRDefault="00554A8A" w:rsidP="00554A8A">
      <w:pPr>
        <w:pStyle w:val="Heading1"/>
      </w:pPr>
      <w:bookmarkStart w:id="187" w:name="_Toc208058165"/>
      <w:r>
        <w:lastRenderedPageBreak/>
        <w:t>Testes</w:t>
      </w:r>
      <w:bookmarkEnd w:id="187"/>
    </w:p>
    <w:p w14:paraId="11442307" w14:textId="77777777" w:rsidR="00554A8A" w:rsidRDefault="00554A8A" w:rsidP="00554A8A">
      <w:pPr>
        <w:pStyle w:val="Heading2"/>
      </w:pPr>
      <w:bookmarkStart w:id="188" w:name="_Toc208058166"/>
      <w:r>
        <w:t>Arquitetura</w:t>
      </w:r>
      <w:bookmarkEnd w:id="188"/>
    </w:p>
    <w:p w14:paraId="7E008BB2" w14:textId="77777777" w:rsidR="00554A8A" w:rsidRDefault="00554A8A" w:rsidP="00554A8A">
      <w:pPr>
        <w:pStyle w:val="Heading2"/>
      </w:pPr>
      <w:bookmarkStart w:id="189" w:name="_Toc208058167"/>
      <w:r>
        <w:t>Ferramentas e Serviços</w:t>
      </w:r>
      <w:bookmarkEnd w:id="189"/>
      <w:r>
        <w:t xml:space="preserve"> </w:t>
      </w:r>
    </w:p>
    <w:p w14:paraId="75FC28CB" w14:textId="77777777" w:rsidR="00554A8A" w:rsidRDefault="00554A8A" w:rsidP="00554A8A">
      <w:pPr>
        <w:pStyle w:val="Heading2"/>
      </w:pPr>
      <w:bookmarkStart w:id="190" w:name="_Toc208058168"/>
      <w:r>
        <w:t>Front-End</w:t>
      </w:r>
      <w:bookmarkEnd w:id="190"/>
    </w:p>
    <w:p w14:paraId="65B5DAC5" w14:textId="77777777" w:rsidR="00554A8A" w:rsidRDefault="00554A8A" w:rsidP="00554A8A">
      <w:pPr>
        <w:pStyle w:val="Heading2"/>
      </w:pPr>
      <w:bookmarkStart w:id="191" w:name="_Toc208058169"/>
      <w:r>
        <w:t>Back-End</w:t>
      </w:r>
      <w:bookmarkEnd w:id="191"/>
    </w:p>
    <w:p w14:paraId="0E3FB6E1" w14:textId="77777777" w:rsidR="00554A8A" w:rsidRDefault="00554A8A" w:rsidP="00554A8A">
      <w:pPr>
        <w:pStyle w:val="Heading2"/>
      </w:pPr>
      <w:bookmarkStart w:id="192" w:name="_Toc208058170"/>
      <w:r>
        <w:t>Banco de Dados</w:t>
      </w:r>
      <w:bookmarkEnd w:id="192"/>
    </w:p>
    <w:p w14:paraId="28D7822C" w14:textId="77777777" w:rsidR="00554A8A" w:rsidRDefault="00554A8A" w:rsidP="00554A8A">
      <w:pPr>
        <w:pStyle w:val="Heading2"/>
      </w:pPr>
      <w:bookmarkStart w:id="193" w:name="_Toc208058171"/>
      <w:r>
        <w:t>Testes Unitários</w:t>
      </w:r>
      <w:bookmarkEnd w:id="193"/>
    </w:p>
    <w:p w14:paraId="2E6E6870" w14:textId="77777777" w:rsidR="00554A8A" w:rsidRDefault="00554A8A" w:rsidP="00554A8A">
      <w:pPr>
        <w:pStyle w:val="Heading2"/>
      </w:pPr>
      <w:bookmarkStart w:id="194" w:name="_Toc208058172"/>
      <w:r>
        <w:t>Testes de Integração</w:t>
      </w:r>
      <w:bookmarkEnd w:id="194"/>
    </w:p>
    <w:p w14:paraId="6DE7CA0A" w14:textId="2B7F9121" w:rsidR="002C5516" w:rsidRPr="002C5516" w:rsidRDefault="00554A8A" w:rsidP="00554A8A">
      <w:pPr>
        <w:pStyle w:val="Heading2"/>
      </w:pPr>
      <w:bookmarkStart w:id="195" w:name="_Toc208058173"/>
      <w:r>
        <w:t>Testes de Funcionamento</w:t>
      </w:r>
      <w:bookmarkEnd w:id="195"/>
      <w:r w:rsidR="002C5516">
        <w:br w:type="page"/>
      </w:r>
    </w:p>
    <w:p w14:paraId="0F33D44A" w14:textId="4A7F7834" w:rsidR="00554A8A" w:rsidRDefault="00554A8A" w:rsidP="00554A8A">
      <w:pPr>
        <w:pStyle w:val="Heading1"/>
      </w:pPr>
      <w:bookmarkStart w:id="196" w:name="_Toc208058174"/>
      <w:r>
        <w:lastRenderedPageBreak/>
        <w:t>Resultados</w:t>
      </w:r>
      <w:bookmarkEnd w:id="196"/>
    </w:p>
    <w:p w14:paraId="5263CFDB" w14:textId="77777777" w:rsidR="00554A8A" w:rsidRDefault="00554A8A" w:rsidP="00554A8A">
      <w:pPr>
        <w:pStyle w:val="Heading2"/>
      </w:pPr>
      <w:bookmarkStart w:id="197" w:name="_Toc208058175"/>
      <w:r>
        <w:t>Arquitetura</w:t>
      </w:r>
      <w:bookmarkEnd w:id="197"/>
    </w:p>
    <w:p w14:paraId="5A29EE82" w14:textId="77777777" w:rsidR="00554A8A" w:rsidRDefault="00554A8A" w:rsidP="00554A8A">
      <w:pPr>
        <w:pStyle w:val="Heading2"/>
      </w:pPr>
      <w:bookmarkStart w:id="198" w:name="_Toc208058176"/>
      <w:r>
        <w:t>Ferramentas e Serviços</w:t>
      </w:r>
      <w:bookmarkEnd w:id="198"/>
      <w:r>
        <w:t xml:space="preserve"> </w:t>
      </w:r>
    </w:p>
    <w:p w14:paraId="15AFC4ED" w14:textId="77777777" w:rsidR="00554A8A" w:rsidRDefault="00554A8A" w:rsidP="00554A8A">
      <w:pPr>
        <w:pStyle w:val="Heading2"/>
      </w:pPr>
      <w:bookmarkStart w:id="199" w:name="_Toc208058177"/>
      <w:r>
        <w:t>Front-End</w:t>
      </w:r>
      <w:bookmarkEnd w:id="199"/>
    </w:p>
    <w:p w14:paraId="13226775" w14:textId="77777777" w:rsidR="00554A8A" w:rsidRDefault="00554A8A" w:rsidP="00554A8A">
      <w:pPr>
        <w:pStyle w:val="Heading2"/>
      </w:pPr>
      <w:bookmarkStart w:id="200" w:name="_Toc208058178"/>
      <w:r>
        <w:t>Back-End</w:t>
      </w:r>
      <w:bookmarkEnd w:id="200"/>
    </w:p>
    <w:p w14:paraId="0AAFCC80" w14:textId="77777777" w:rsidR="00554A8A" w:rsidRDefault="00554A8A" w:rsidP="00554A8A">
      <w:pPr>
        <w:pStyle w:val="Heading2"/>
      </w:pPr>
      <w:bookmarkStart w:id="201" w:name="_Toc208058179"/>
      <w:r>
        <w:t>Banco de Dados</w:t>
      </w:r>
      <w:bookmarkEnd w:id="201"/>
    </w:p>
    <w:p w14:paraId="12C05226" w14:textId="77777777" w:rsidR="00554A8A" w:rsidRDefault="00554A8A" w:rsidP="00554A8A">
      <w:pPr>
        <w:pStyle w:val="Heading2"/>
      </w:pPr>
      <w:bookmarkStart w:id="202" w:name="_Toc208058180"/>
      <w:r>
        <w:t>Jornada do Usuário</w:t>
      </w:r>
      <w:bookmarkEnd w:id="202"/>
    </w:p>
    <w:p w14:paraId="234920BC" w14:textId="48099364" w:rsidR="002C5516" w:rsidRPr="002C5516" w:rsidRDefault="00554A8A" w:rsidP="00554A8A">
      <w:pPr>
        <w:pStyle w:val="Heading2"/>
      </w:pPr>
      <w:bookmarkStart w:id="203" w:name="_Toc208058181"/>
      <w:r>
        <w:t>Validação das Histórias de Usuário</w:t>
      </w:r>
      <w:bookmarkEnd w:id="203"/>
      <w:r w:rsidR="002C5516">
        <w:br w:type="page"/>
      </w:r>
    </w:p>
    <w:p w14:paraId="57664F4F" w14:textId="77777777" w:rsidR="002C5516" w:rsidRDefault="002C5516" w:rsidP="00871112">
      <w:pPr>
        <w:pStyle w:val="Heading1"/>
      </w:pPr>
      <w:bookmarkStart w:id="204" w:name="_Toc208058182"/>
      <w:r>
        <w:lastRenderedPageBreak/>
        <w:t>Funcionamento</w:t>
      </w:r>
      <w:bookmarkEnd w:id="204"/>
    </w:p>
    <w:p w14:paraId="0AFD68F0" w14:textId="77777777" w:rsidR="002C5516" w:rsidRDefault="002C5516" w:rsidP="002C5516">
      <w:pPr>
        <w:pStyle w:val="Heading2"/>
      </w:pPr>
      <w:bookmarkStart w:id="205" w:name="_Toc208058183"/>
      <w:r>
        <w:t>Operação do Protótipo</w:t>
      </w:r>
      <w:bookmarkEnd w:id="205"/>
    </w:p>
    <w:p w14:paraId="36AF6D7E" w14:textId="77777777" w:rsidR="002C5516" w:rsidRDefault="002C5516" w:rsidP="002C5516">
      <w:pPr>
        <w:pStyle w:val="Heading2"/>
      </w:pPr>
      <w:bookmarkStart w:id="206" w:name="_Toc208058184"/>
      <w:r>
        <w:t>Exemplos de Casos de Uso</w:t>
      </w:r>
      <w:bookmarkEnd w:id="206"/>
    </w:p>
    <w:p w14:paraId="03085E5B" w14:textId="77777777" w:rsidR="002C5516" w:rsidRPr="002C5516" w:rsidRDefault="002C5516" w:rsidP="002C5516">
      <w:pPr>
        <w:pStyle w:val="Heading2"/>
        <w:rPr>
          <w:rFonts w:asciiTheme="majorHAnsi" w:hAnsiTheme="majorHAnsi" w:cstheme="majorBidi"/>
          <w:szCs w:val="32"/>
        </w:rPr>
      </w:pPr>
      <w:bookmarkStart w:id="207" w:name="_Toc208058185"/>
      <w:r>
        <w:t>Testes de Funcionamento</w:t>
      </w:r>
      <w:bookmarkEnd w:id="207"/>
      <w:r>
        <w:br w:type="page"/>
      </w:r>
    </w:p>
    <w:p w14:paraId="73188BE4" w14:textId="77777777" w:rsidR="00366825" w:rsidRPr="00871112" w:rsidRDefault="00366825" w:rsidP="00871112">
      <w:pPr>
        <w:pStyle w:val="Heading1"/>
      </w:pPr>
      <w:bookmarkStart w:id="208" w:name="_Toc208058186"/>
      <w:r w:rsidRPr="00871112">
        <w:lastRenderedPageBreak/>
        <w:t>Conclusão</w:t>
      </w:r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208"/>
    </w:p>
    <w:p w14:paraId="0FBBAAEF" w14:textId="77777777" w:rsidR="00110EDC" w:rsidRDefault="002C5516" w:rsidP="00537FD4">
      <w:r>
        <w:t>Resumo do projeto.</w:t>
      </w:r>
    </w:p>
    <w:p w14:paraId="2D995C08" w14:textId="77777777" w:rsidR="002C5516" w:rsidRDefault="002C5516" w:rsidP="00537FD4">
      <w:r>
        <w:t>Resumo dos resultados.</w:t>
      </w:r>
    </w:p>
    <w:p w14:paraId="6F6C6423" w14:textId="77777777" w:rsidR="002C5516" w:rsidRDefault="002C5516" w:rsidP="00537FD4">
      <w:r>
        <w:t>Conclusões.</w:t>
      </w:r>
    </w:p>
    <w:p w14:paraId="2C4A8CA0" w14:textId="77777777" w:rsidR="002C5516" w:rsidRDefault="002C5516" w:rsidP="00537FD4">
      <w:r>
        <w:t>Revisão das metas e objetivos.</w:t>
      </w:r>
    </w:p>
    <w:p w14:paraId="43019DFB" w14:textId="77777777" w:rsidR="002C5516" w:rsidRDefault="002C5516" w:rsidP="00537FD4">
      <w:r>
        <w:t>Avaliação crítica do projeto.</w:t>
      </w:r>
    </w:p>
    <w:p w14:paraId="30168771" w14:textId="77777777" w:rsidR="00366825" w:rsidRPr="00366825" w:rsidRDefault="002C5516" w:rsidP="00366825">
      <w:pPr>
        <w:rPr>
          <w:rFonts w:eastAsia="Times New Roman" w:cs="Times New Roman"/>
          <w:sz w:val="32"/>
          <w:szCs w:val="32"/>
        </w:rPr>
      </w:pPr>
      <w:r>
        <w:t>Sugestões de trabalhos futuros.</w:t>
      </w:r>
      <w:r w:rsidR="00366825" w:rsidRPr="00366825">
        <w:rPr>
          <w:rFonts w:eastAsia="Times New Roman"/>
        </w:rPr>
        <w:br w:type="page"/>
      </w:r>
    </w:p>
    <w:p w14:paraId="7BB872C2" w14:textId="050B4EA4" w:rsidR="002C5516" w:rsidRDefault="00D567CC" w:rsidP="00D567CC">
      <w:pPr>
        <w:pStyle w:val="Heading1"/>
        <w:numPr>
          <w:ilvl w:val="0"/>
          <w:numId w:val="0"/>
        </w:numPr>
        <w:ind w:left="432" w:hanging="432"/>
        <w:jc w:val="center"/>
      </w:pPr>
      <w:bookmarkStart w:id="209" w:name="_Toc208058187"/>
      <w:r>
        <w:lastRenderedPageBreak/>
        <w:t>Referências</w:t>
      </w:r>
      <w:bookmarkEnd w:id="209"/>
    </w:p>
    <w:p w14:paraId="6E176FCA" w14:textId="77777777" w:rsidR="002C5516" w:rsidRDefault="002C5516">
      <w:pPr>
        <w:spacing w:line="276" w:lineRule="auto"/>
        <w:ind w:firstLine="0"/>
        <w:jc w:val="left"/>
      </w:pPr>
      <w:r>
        <w:br w:type="page"/>
      </w:r>
    </w:p>
    <w:p w14:paraId="14288734" w14:textId="77777777" w:rsidR="002C5516" w:rsidRDefault="002C5516" w:rsidP="002C5516">
      <w:pPr>
        <w:pStyle w:val="Heading1"/>
        <w:numPr>
          <w:ilvl w:val="0"/>
          <w:numId w:val="0"/>
        </w:numPr>
        <w:ind w:left="432" w:hanging="432"/>
        <w:rPr>
          <w:noProof/>
          <w:lang w:val="en-US"/>
        </w:rPr>
      </w:pPr>
      <w:bookmarkStart w:id="210" w:name="_Toc208058188"/>
      <w:r>
        <w:rPr>
          <w:noProof/>
          <w:lang w:val="en-US"/>
        </w:rPr>
        <w:lastRenderedPageBreak/>
        <w:t>Apêndice A</w:t>
      </w:r>
      <w:bookmarkEnd w:id="210"/>
    </w:p>
    <w:p w14:paraId="71D7A23D" w14:textId="77777777" w:rsidR="002C5516" w:rsidRDefault="002C5516">
      <w:pPr>
        <w:spacing w:line="276" w:lineRule="auto"/>
        <w:ind w:firstLine="0"/>
        <w:jc w:val="left"/>
        <w:rPr>
          <w:rFonts w:asciiTheme="majorHAnsi" w:eastAsia="Times New Roman" w:hAnsiTheme="majorHAnsi" w:cstheme="majorBidi"/>
          <w:b/>
          <w:bCs/>
          <w:noProof/>
          <w:sz w:val="28"/>
          <w:szCs w:val="32"/>
          <w:lang w:val="en-US"/>
        </w:rPr>
      </w:pPr>
      <w:r>
        <w:rPr>
          <w:noProof/>
          <w:lang w:val="en-US"/>
        </w:rPr>
        <w:br w:type="page"/>
      </w:r>
    </w:p>
    <w:p w14:paraId="787801E2" w14:textId="77777777" w:rsidR="00366825" w:rsidRPr="0027357D" w:rsidRDefault="002C5516" w:rsidP="002C5516">
      <w:pPr>
        <w:pStyle w:val="Heading1"/>
        <w:numPr>
          <w:ilvl w:val="0"/>
          <w:numId w:val="0"/>
        </w:numPr>
        <w:ind w:left="432" w:hanging="432"/>
        <w:rPr>
          <w:noProof/>
          <w:lang w:val="en-US"/>
        </w:rPr>
      </w:pPr>
      <w:bookmarkStart w:id="211" w:name="_Toc208058189"/>
      <w:r>
        <w:rPr>
          <w:noProof/>
          <w:lang w:val="en-US"/>
        </w:rPr>
        <w:lastRenderedPageBreak/>
        <w:t>Anexo A</w:t>
      </w:r>
      <w:bookmarkEnd w:id="211"/>
    </w:p>
    <w:sectPr w:rsidR="00366825" w:rsidRPr="0027357D" w:rsidSect="00133DC5">
      <w:pgSz w:w="11907" w:h="16840" w:code="9"/>
      <w:pgMar w:top="1701" w:right="1134" w:bottom="1134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37C9A" w14:textId="77777777" w:rsidR="00121752" w:rsidRDefault="00121752" w:rsidP="00AB2DCC">
      <w:r>
        <w:separator/>
      </w:r>
    </w:p>
    <w:p w14:paraId="338003AD" w14:textId="77777777" w:rsidR="00121752" w:rsidRDefault="00121752" w:rsidP="00AB2DCC"/>
    <w:p w14:paraId="5119E015" w14:textId="77777777" w:rsidR="00121752" w:rsidRDefault="00121752" w:rsidP="00AB2DCC"/>
  </w:endnote>
  <w:endnote w:type="continuationSeparator" w:id="0">
    <w:p w14:paraId="3AEBC890" w14:textId="77777777" w:rsidR="00121752" w:rsidRDefault="00121752" w:rsidP="00AB2DCC">
      <w:r>
        <w:continuationSeparator/>
      </w:r>
    </w:p>
    <w:p w14:paraId="027A1688" w14:textId="77777777" w:rsidR="00121752" w:rsidRDefault="00121752" w:rsidP="00AB2DCC"/>
    <w:p w14:paraId="20BF0732" w14:textId="77777777" w:rsidR="00121752" w:rsidRDefault="00121752" w:rsidP="00AB2D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2C425" w14:textId="77777777" w:rsidR="00121752" w:rsidRDefault="00121752" w:rsidP="002F6421">
      <w:pPr>
        <w:spacing w:after="0"/>
      </w:pPr>
      <w:r>
        <w:separator/>
      </w:r>
    </w:p>
  </w:footnote>
  <w:footnote w:type="continuationSeparator" w:id="0">
    <w:p w14:paraId="41536DFC" w14:textId="77777777" w:rsidR="00121752" w:rsidRDefault="00121752" w:rsidP="002F6421">
      <w:pPr>
        <w:spacing w:after="0"/>
      </w:pPr>
      <w:r>
        <w:continuationSeparator/>
      </w:r>
    </w:p>
  </w:footnote>
  <w:footnote w:type="continuationNotice" w:id="1">
    <w:p w14:paraId="329E5E78" w14:textId="77777777" w:rsidR="00121752" w:rsidRDefault="001217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962D3" w14:textId="77777777" w:rsidR="001C7318" w:rsidRDefault="001C7318">
    <w:pPr>
      <w:pStyle w:val="Header"/>
      <w:jc w:val="right"/>
    </w:pPr>
  </w:p>
  <w:p w14:paraId="615105E7" w14:textId="77777777" w:rsidR="001C7318" w:rsidRDefault="001C7318">
    <w:pPr>
      <w:pStyle w:val="Header"/>
    </w:pPr>
  </w:p>
  <w:p w14:paraId="7C5C532B" w14:textId="77777777" w:rsidR="001C7318" w:rsidRDefault="001C731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98631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FA6613" w14:textId="77777777" w:rsidR="001D492F" w:rsidRDefault="001D492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3B6A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72AA385" w14:textId="77777777" w:rsidR="001D492F" w:rsidRDefault="001D492F">
    <w:pPr>
      <w:pStyle w:val="Header"/>
    </w:pPr>
  </w:p>
  <w:p w14:paraId="79CFFD21" w14:textId="77777777" w:rsidR="001D492F" w:rsidRDefault="001D49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5B3"/>
    <w:multiLevelType w:val="hybridMultilevel"/>
    <w:tmpl w:val="E69453A4"/>
    <w:lvl w:ilvl="0" w:tplc="7806049C">
      <w:start w:val="1"/>
      <w:numFmt w:val="decimal"/>
      <w:lvlText w:val="(10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47DEA"/>
    <w:multiLevelType w:val="hybridMultilevel"/>
    <w:tmpl w:val="11C64CCA"/>
    <w:lvl w:ilvl="0" w:tplc="474C7A60">
      <w:start w:val="1"/>
      <w:numFmt w:val="decimal"/>
      <w:lvlText w:val="T-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F838A9"/>
    <w:multiLevelType w:val="hybridMultilevel"/>
    <w:tmpl w:val="2820DCFE"/>
    <w:lvl w:ilvl="0" w:tplc="6868D1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150460"/>
    <w:multiLevelType w:val="hybridMultilevel"/>
    <w:tmpl w:val="FB7ECF44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02761E"/>
    <w:multiLevelType w:val="hybridMultilevel"/>
    <w:tmpl w:val="676651E8"/>
    <w:lvl w:ilvl="0" w:tplc="735AC4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DE6F14"/>
    <w:multiLevelType w:val="hybridMultilevel"/>
    <w:tmpl w:val="017AF7C6"/>
    <w:lvl w:ilvl="0" w:tplc="7806049C">
      <w:start w:val="1"/>
      <w:numFmt w:val="decimal"/>
      <w:lvlText w:val="(10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9407A"/>
    <w:multiLevelType w:val="hybridMultilevel"/>
    <w:tmpl w:val="5B08ACCC"/>
    <w:lvl w:ilvl="0" w:tplc="2E5497C8">
      <w:start w:val="1"/>
      <w:numFmt w:val="decimal"/>
      <w:lvlText w:val="A-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9F16E3"/>
    <w:multiLevelType w:val="hybridMultilevel"/>
    <w:tmpl w:val="017AF7C6"/>
    <w:lvl w:ilvl="0" w:tplc="7806049C">
      <w:start w:val="1"/>
      <w:numFmt w:val="decimal"/>
      <w:lvlText w:val="(10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A61C65"/>
    <w:multiLevelType w:val="hybridMultilevel"/>
    <w:tmpl w:val="471427E0"/>
    <w:lvl w:ilvl="0" w:tplc="71C4F7CE">
      <w:start w:val="1"/>
      <w:numFmt w:val="decimal"/>
      <w:lvlText w:val="I-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756662"/>
    <w:multiLevelType w:val="hybridMultilevel"/>
    <w:tmpl w:val="AAD2BEFE"/>
    <w:lvl w:ilvl="0" w:tplc="9ABE195E">
      <w:start w:val="1"/>
      <w:numFmt w:val="decimal"/>
      <w:lvlText w:val="(4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B0766"/>
    <w:multiLevelType w:val="hybridMultilevel"/>
    <w:tmpl w:val="F7BEC782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DE7E35"/>
    <w:multiLevelType w:val="hybridMultilevel"/>
    <w:tmpl w:val="6F84AA22"/>
    <w:lvl w:ilvl="0" w:tplc="B2283206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Aria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351145"/>
    <w:multiLevelType w:val="hybridMultilevel"/>
    <w:tmpl w:val="72DAA420"/>
    <w:lvl w:ilvl="0" w:tplc="F2F2AF7A">
      <w:start w:val="1"/>
      <w:numFmt w:val="decimal"/>
      <w:lvlText w:val="(6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833AF5"/>
    <w:multiLevelType w:val="hybridMultilevel"/>
    <w:tmpl w:val="E3DAD6C0"/>
    <w:lvl w:ilvl="0" w:tplc="88BAB5CC">
      <w:start w:val="1"/>
      <w:numFmt w:val="decimal"/>
      <w:lvlText w:val="(4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BB3EF5"/>
    <w:multiLevelType w:val="hybridMultilevel"/>
    <w:tmpl w:val="2820DCFE"/>
    <w:lvl w:ilvl="0" w:tplc="6868D1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BC76179"/>
    <w:multiLevelType w:val="hybridMultilevel"/>
    <w:tmpl w:val="710E7E96"/>
    <w:lvl w:ilvl="0" w:tplc="4244BF54">
      <w:start w:val="1"/>
      <w:numFmt w:val="decimal"/>
      <w:lvlText w:val="S-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C4A7275"/>
    <w:multiLevelType w:val="hybridMultilevel"/>
    <w:tmpl w:val="40D2278A"/>
    <w:lvl w:ilvl="0" w:tplc="AA0AB52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557EC3"/>
    <w:multiLevelType w:val="hybridMultilevel"/>
    <w:tmpl w:val="A71EBC3C"/>
    <w:lvl w:ilvl="0" w:tplc="002CDBC4">
      <w:start w:val="1"/>
      <w:numFmt w:val="decimal"/>
      <w:lvlText w:val="(7.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020A37"/>
    <w:multiLevelType w:val="multilevel"/>
    <w:tmpl w:val="D43A4E3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1855" w:hanging="720"/>
      </w:pPr>
      <w:rPr>
        <w:rFonts w:asciiTheme="majorHAnsi" w:hAnsiTheme="majorHAnsi" w:cstheme="majorHAnsi" w:hint="default"/>
      </w:rPr>
    </w:lvl>
    <w:lvl w:ilvl="3">
      <w:start w:val="1"/>
      <w:numFmt w:val="lowerLetter"/>
      <w:pStyle w:val="Heading4"/>
      <w:lvlText w:val="%4."/>
      <w:lvlJc w:val="left"/>
      <w:pPr>
        <w:ind w:left="864" w:hanging="864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2AC336FB"/>
    <w:multiLevelType w:val="hybridMultilevel"/>
    <w:tmpl w:val="F7BEC782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D31BAD"/>
    <w:multiLevelType w:val="hybridMultilevel"/>
    <w:tmpl w:val="DD000DE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C240323"/>
    <w:multiLevelType w:val="hybridMultilevel"/>
    <w:tmpl w:val="0F48BF66"/>
    <w:lvl w:ilvl="0" w:tplc="4398B072">
      <w:start w:val="19"/>
      <w:numFmt w:val="decimal"/>
      <w:lvlText w:val="(10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D05590"/>
    <w:multiLevelType w:val="hybridMultilevel"/>
    <w:tmpl w:val="8AE6FCA6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3054CB"/>
    <w:multiLevelType w:val="hybridMultilevel"/>
    <w:tmpl w:val="57E083DA"/>
    <w:lvl w:ilvl="0" w:tplc="7806049C">
      <w:start w:val="1"/>
      <w:numFmt w:val="decimal"/>
      <w:lvlText w:val="(10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A7759B"/>
    <w:multiLevelType w:val="hybridMultilevel"/>
    <w:tmpl w:val="56569BB6"/>
    <w:lvl w:ilvl="0" w:tplc="D92638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32031D"/>
    <w:multiLevelType w:val="hybridMultilevel"/>
    <w:tmpl w:val="9648C802"/>
    <w:lvl w:ilvl="0" w:tplc="B8DE98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26222E"/>
    <w:multiLevelType w:val="hybridMultilevel"/>
    <w:tmpl w:val="01044AEE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A4D294E"/>
    <w:multiLevelType w:val="hybridMultilevel"/>
    <w:tmpl w:val="A3E640F4"/>
    <w:lvl w:ilvl="0" w:tplc="C56A23DA">
      <w:start w:val="1"/>
      <w:numFmt w:val="decimal"/>
      <w:lvlText w:val="D-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49404D"/>
    <w:multiLevelType w:val="hybridMultilevel"/>
    <w:tmpl w:val="0C989922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16D7E7E"/>
    <w:multiLevelType w:val="hybridMultilevel"/>
    <w:tmpl w:val="BA1C67E6"/>
    <w:lvl w:ilvl="0" w:tplc="7806049C">
      <w:start w:val="1"/>
      <w:numFmt w:val="decimal"/>
      <w:lvlText w:val="(10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3950B7"/>
    <w:multiLevelType w:val="hybridMultilevel"/>
    <w:tmpl w:val="BA1C67E6"/>
    <w:lvl w:ilvl="0" w:tplc="7806049C">
      <w:start w:val="1"/>
      <w:numFmt w:val="decimal"/>
      <w:lvlText w:val="(10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6349A5"/>
    <w:multiLevelType w:val="hybridMultilevel"/>
    <w:tmpl w:val="08E82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407D86"/>
    <w:multiLevelType w:val="hybridMultilevel"/>
    <w:tmpl w:val="DD162332"/>
    <w:lvl w:ilvl="0" w:tplc="59F68A46">
      <w:start w:val="1"/>
      <w:numFmt w:val="decimal"/>
      <w:lvlText w:val="(3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64446E"/>
    <w:multiLevelType w:val="hybridMultilevel"/>
    <w:tmpl w:val="BA1C67E6"/>
    <w:lvl w:ilvl="0" w:tplc="7806049C">
      <w:start w:val="1"/>
      <w:numFmt w:val="decimal"/>
      <w:lvlText w:val="(10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4C2880"/>
    <w:multiLevelType w:val="hybridMultilevel"/>
    <w:tmpl w:val="ECFABDCC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1BC010D"/>
    <w:multiLevelType w:val="hybridMultilevel"/>
    <w:tmpl w:val="C86EA726"/>
    <w:lvl w:ilvl="0" w:tplc="5708523E">
      <w:start w:val="1"/>
      <w:numFmt w:val="decimal"/>
      <w:lvlText w:val="(5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FF4E7C"/>
    <w:multiLevelType w:val="hybridMultilevel"/>
    <w:tmpl w:val="57E083DA"/>
    <w:lvl w:ilvl="0" w:tplc="7806049C">
      <w:start w:val="1"/>
      <w:numFmt w:val="decimal"/>
      <w:lvlText w:val="(10.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8C76D4"/>
    <w:multiLevelType w:val="hybridMultilevel"/>
    <w:tmpl w:val="E6947592"/>
    <w:lvl w:ilvl="0" w:tplc="9460B68E">
      <w:start w:val="1"/>
      <w:numFmt w:val="decimal"/>
      <w:lvlText w:val="R-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8" w15:restartNumberingAfterBreak="0">
    <w:nsid w:val="7FD01DF7"/>
    <w:multiLevelType w:val="multilevel"/>
    <w:tmpl w:val="5CC6817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839809821">
    <w:abstractNumId w:val="18"/>
  </w:num>
  <w:num w:numId="2" w16cid:durableId="32991838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05103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09570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3622924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494531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49976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825727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70167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9485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59240025">
    <w:abstractNumId w:val="34"/>
  </w:num>
  <w:num w:numId="12" w16cid:durableId="1207178359">
    <w:abstractNumId w:val="11"/>
  </w:num>
  <w:num w:numId="13" w16cid:durableId="85271418">
    <w:abstractNumId w:val="32"/>
  </w:num>
  <w:num w:numId="14" w16cid:durableId="129467728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342231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910813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026357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24866274">
    <w:abstractNumId w:val="33"/>
  </w:num>
  <w:num w:numId="19" w16cid:durableId="145695035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56858700">
    <w:abstractNumId w:val="32"/>
  </w:num>
  <w:num w:numId="21" w16cid:durableId="519666492">
    <w:abstractNumId w:val="10"/>
  </w:num>
  <w:num w:numId="22" w16cid:durableId="80414188">
    <w:abstractNumId w:val="1"/>
  </w:num>
  <w:num w:numId="23" w16cid:durableId="541939924">
    <w:abstractNumId w:val="14"/>
  </w:num>
  <w:num w:numId="24" w16cid:durableId="2139178643">
    <w:abstractNumId w:val="6"/>
  </w:num>
  <w:num w:numId="25" w16cid:durableId="1765875700">
    <w:abstractNumId w:val="21"/>
  </w:num>
  <w:num w:numId="26" w16cid:durableId="189496359">
    <w:abstractNumId w:val="15"/>
  </w:num>
  <w:num w:numId="27" w16cid:durableId="1174033489">
    <w:abstractNumId w:val="35"/>
  </w:num>
  <w:num w:numId="28" w16cid:durableId="1522745900">
    <w:abstractNumId w:val="4"/>
  </w:num>
  <w:num w:numId="29" w16cid:durableId="17124831">
    <w:abstractNumId w:val="36"/>
  </w:num>
  <w:num w:numId="30" w16cid:durableId="370879996">
    <w:abstractNumId w:val="23"/>
  </w:num>
  <w:num w:numId="31" w16cid:durableId="1832332390">
    <w:abstractNumId w:val="5"/>
  </w:num>
  <w:num w:numId="32" w16cid:durableId="58865747">
    <w:abstractNumId w:val="7"/>
  </w:num>
  <w:num w:numId="33" w16cid:durableId="1693068476">
    <w:abstractNumId w:val="0"/>
  </w:num>
  <w:num w:numId="34" w16cid:durableId="983196867">
    <w:abstractNumId w:val="25"/>
  </w:num>
  <w:num w:numId="35" w16cid:durableId="1547258858">
    <w:abstractNumId w:val="38"/>
  </w:num>
  <w:num w:numId="36" w16cid:durableId="512038776">
    <w:abstractNumId w:val="31"/>
  </w:num>
  <w:num w:numId="37" w16cid:durableId="43915018">
    <w:abstractNumId w:val="30"/>
  </w:num>
  <w:num w:numId="38" w16cid:durableId="265969587">
    <w:abstractNumId w:val="29"/>
  </w:num>
  <w:num w:numId="39" w16cid:durableId="646083559">
    <w:abstractNumId w:val="13"/>
  </w:num>
  <w:num w:numId="40" w16cid:durableId="329913463">
    <w:abstractNumId w:val="12"/>
  </w:num>
  <w:num w:numId="41" w16cid:durableId="2134208389">
    <w:abstractNumId w:val="17"/>
  </w:num>
  <w:num w:numId="42" w16cid:durableId="1468277469">
    <w:abstractNumId w:val="9"/>
  </w:num>
  <w:num w:numId="43" w16cid:durableId="235434247">
    <w:abstractNumId w:val="2"/>
  </w:num>
  <w:num w:numId="44" w16cid:durableId="1415855804">
    <w:abstractNumId w:val="19"/>
  </w:num>
  <w:num w:numId="45" w16cid:durableId="2138182202">
    <w:abstractNumId w:val="26"/>
  </w:num>
  <w:num w:numId="46" w16cid:durableId="1306157347">
    <w:abstractNumId w:val="3"/>
  </w:num>
  <w:num w:numId="47" w16cid:durableId="2020543280">
    <w:abstractNumId w:val="20"/>
  </w:num>
  <w:num w:numId="48" w16cid:durableId="804590131">
    <w:abstractNumId w:val="28"/>
  </w:num>
  <w:num w:numId="49" w16cid:durableId="1022707011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8C5"/>
    <w:rsid w:val="00000281"/>
    <w:rsid w:val="00001237"/>
    <w:rsid w:val="000013FF"/>
    <w:rsid w:val="00001ABA"/>
    <w:rsid w:val="00002231"/>
    <w:rsid w:val="0000247C"/>
    <w:rsid w:val="00002CED"/>
    <w:rsid w:val="00003461"/>
    <w:rsid w:val="00003643"/>
    <w:rsid w:val="0000384A"/>
    <w:rsid w:val="00004051"/>
    <w:rsid w:val="000045EA"/>
    <w:rsid w:val="000046B3"/>
    <w:rsid w:val="0000506F"/>
    <w:rsid w:val="000050E6"/>
    <w:rsid w:val="000052B2"/>
    <w:rsid w:val="00005789"/>
    <w:rsid w:val="00005BCF"/>
    <w:rsid w:val="0000768D"/>
    <w:rsid w:val="00010029"/>
    <w:rsid w:val="000109C9"/>
    <w:rsid w:val="00011D80"/>
    <w:rsid w:val="00011F0D"/>
    <w:rsid w:val="00012AA9"/>
    <w:rsid w:val="00012FFC"/>
    <w:rsid w:val="00013071"/>
    <w:rsid w:val="00013A5C"/>
    <w:rsid w:val="00013A8E"/>
    <w:rsid w:val="00013E7F"/>
    <w:rsid w:val="0001479D"/>
    <w:rsid w:val="00015638"/>
    <w:rsid w:val="00015F5E"/>
    <w:rsid w:val="00016657"/>
    <w:rsid w:val="00016904"/>
    <w:rsid w:val="00017B74"/>
    <w:rsid w:val="00020A11"/>
    <w:rsid w:val="00020A5A"/>
    <w:rsid w:val="00020BE1"/>
    <w:rsid w:val="000214BD"/>
    <w:rsid w:val="000218E0"/>
    <w:rsid w:val="00021EB0"/>
    <w:rsid w:val="00022DE7"/>
    <w:rsid w:val="00022EC7"/>
    <w:rsid w:val="00023923"/>
    <w:rsid w:val="00023976"/>
    <w:rsid w:val="00023EF8"/>
    <w:rsid w:val="00024C8D"/>
    <w:rsid w:val="00024DD2"/>
    <w:rsid w:val="00024FCA"/>
    <w:rsid w:val="000250F0"/>
    <w:rsid w:val="00025E42"/>
    <w:rsid w:val="0002615D"/>
    <w:rsid w:val="000261FA"/>
    <w:rsid w:val="00026620"/>
    <w:rsid w:val="00026712"/>
    <w:rsid w:val="00026BBB"/>
    <w:rsid w:val="00026CFA"/>
    <w:rsid w:val="000272AA"/>
    <w:rsid w:val="00027C5E"/>
    <w:rsid w:val="000301F5"/>
    <w:rsid w:val="00030662"/>
    <w:rsid w:val="00031196"/>
    <w:rsid w:val="00031CE6"/>
    <w:rsid w:val="00031DDB"/>
    <w:rsid w:val="00032163"/>
    <w:rsid w:val="000327A8"/>
    <w:rsid w:val="0003291A"/>
    <w:rsid w:val="00032B66"/>
    <w:rsid w:val="00033267"/>
    <w:rsid w:val="00033805"/>
    <w:rsid w:val="00033BCC"/>
    <w:rsid w:val="0003404E"/>
    <w:rsid w:val="000340C5"/>
    <w:rsid w:val="00035030"/>
    <w:rsid w:val="000350B4"/>
    <w:rsid w:val="000352D1"/>
    <w:rsid w:val="00035367"/>
    <w:rsid w:val="000354BA"/>
    <w:rsid w:val="0003551A"/>
    <w:rsid w:val="0003581B"/>
    <w:rsid w:val="000361EB"/>
    <w:rsid w:val="000364C4"/>
    <w:rsid w:val="00036D75"/>
    <w:rsid w:val="00036F18"/>
    <w:rsid w:val="00037181"/>
    <w:rsid w:val="00037225"/>
    <w:rsid w:val="00037732"/>
    <w:rsid w:val="00037841"/>
    <w:rsid w:val="00040163"/>
    <w:rsid w:val="00040652"/>
    <w:rsid w:val="0004113C"/>
    <w:rsid w:val="00041C39"/>
    <w:rsid w:val="00042154"/>
    <w:rsid w:val="0004219F"/>
    <w:rsid w:val="000422F6"/>
    <w:rsid w:val="0004281D"/>
    <w:rsid w:val="00042CDF"/>
    <w:rsid w:val="00043882"/>
    <w:rsid w:val="00043C76"/>
    <w:rsid w:val="00044048"/>
    <w:rsid w:val="000442B9"/>
    <w:rsid w:val="000448BD"/>
    <w:rsid w:val="0004517F"/>
    <w:rsid w:val="000452E2"/>
    <w:rsid w:val="00045A47"/>
    <w:rsid w:val="0004701B"/>
    <w:rsid w:val="0004775B"/>
    <w:rsid w:val="00047A1A"/>
    <w:rsid w:val="00047E2D"/>
    <w:rsid w:val="00050D7A"/>
    <w:rsid w:val="000510B6"/>
    <w:rsid w:val="0005113C"/>
    <w:rsid w:val="00051EE0"/>
    <w:rsid w:val="00052026"/>
    <w:rsid w:val="00052C48"/>
    <w:rsid w:val="000533DF"/>
    <w:rsid w:val="00053EEB"/>
    <w:rsid w:val="00054859"/>
    <w:rsid w:val="00054914"/>
    <w:rsid w:val="00054C41"/>
    <w:rsid w:val="0005512B"/>
    <w:rsid w:val="0005559C"/>
    <w:rsid w:val="00055EC5"/>
    <w:rsid w:val="00056327"/>
    <w:rsid w:val="0005650D"/>
    <w:rsid w:val="000566CF"/>
    <w:rsid w:val="00056857"/>
    <w:rsid w:val="00057E28"/>
    <w:rsid w:val="000605FC"/>
    <w:rsid w:val="00060D9C"/>
    <w:rsid w:val="000612E5"/>
    <w:rsid w:val="00061517"/>
    <w:rsid w:val="000618A1"/>
    <w:rsid w:val="00062865"/>
    <w:rsid w:val="0006371D"/>
    <w:rsid w:val="00064C24"/>
    <w:rsid w:val="00064DF7"/>
    <w:rsid w:val="00065A98"/>
    <w:rsid w:val="00065BCF"/>
    <w:rsid w:val="00066546"/>
    <w:rsid w:val="00066B9B"/>
    <w:rsid w:val="0006706E"/>
    <w:rsid w:val="00067230"/>
    <w:rsid w:val="000706EF"/>
    <w:rsid w:val="00071B04"/>
    <w:rsid w:val="0007210D"/>
    <w:rsid w:val="00072748"/>
    <w:rsid w:val="00072F3A"/>
    <w:rsid w:val="00073590"/>
    <w:rsid w:val="00073E41"/>
    <w:rsid w:val="00074C92"/>
    <w:rsid w:val="00074E6B"/>
    <w:rsid w:val="00075EB2"/>
    <w:rsid w:val="00076282"/>
    <w:rsid w:val="00076802"/>
    <w:rsid w:val="00076F0C"/>
    <w:rsid w:val="000770E1"/>
    <w:rsid w:val="000773EE"/>
    <w:rsid w:val="00077B81"/>
    <w:rsid w:val="00080157"/>
    <w:rsid w:val="00080382"/>
    <w:rsid w:val="0008068F"/>
    <w:rsid w:val="00080E89"/>
    <w:rsid w:val="0008255D"/>
    <w:rsid w:val="00083A40"/>
    <w:rsid w:val="000847C5"/>
    <w:rsid w:val="00084B54"/>
    <w:rsid w:val="0008518A"/>
    <w:rsid w:val="000852A5"/>
    <w:rsid w:val="00085AF5"/>
    <w:rsid w:val="0008611C"/>
    <w:rsid w:val="00086911"/>
    <w:rsid w:val="000869EA"/>
    <w:rsid w:val="000869F1"/>
    <w:rsid w:val="000877C5"/>
    <w:rsid w:val="00087C27"/>
    <w:rsid w:val="00087FF2"/>
    <w:rsid w:val="000906F1"/>
    <w:rsid w:val="0009106E"/>
    <w:rsid w:val="00092744"/>
    <w:rsid w:val="0009279C"/>
    <w:rsid w:val="000946F2"/>
    <w:rsid w:val="000950C3"/>
    <w:rsid w:val="00095B3C"/>
    <w:rsid w:val="00096022"/>
    <w:rsid w:val="00096CE3"/>
    <w:rsid w:val="00096F84"/>
    <w:rsid w:val="0009715F"/>
    <w:rsid w:val="00097DBA"/>
    <w:rsid w:val="000A09A7"/>
    <w:rsid w:val="000A15BD"/>
    <w:rsid w:val="000A174B"/>
    <w:rsid w:val="000A1D24"/>
    <w:rsid w:val="000A1E31"/>
    <w:rsid w:val="000A2003"/>
    <w:rsid w:val="000A2445"/>
    <w:rsid w:val="000A276A"/>
    <w:rsid w:val="000A2842"/>
    <w:rsid w:val="000A2E56"/>
    <w:rsid w:val="000A32B6"/>
    <w:rsid w:val="000A33C3"/>
    <w:rsid w:val="000A362E"/>
    <w:rsid w:val="000A3667"/>
    <w:rsid w:val="000A423F"/>
    <w:rsid w:val="000A44AA"/>
    <w:rsid w:val="000A4C04"/>
    <w:rsid w:val="000A4EB9"/>
    <w:rsid w:val="000A5FA6"/>
    <w:rsid w:val="000A5FF7"/>
    <w:rsid w:val="000A6004"/>
    <w:rsid w:val="000A63F8"/>
    <w:rsid w:val="000A75D5"/>
    <w:rsid w:val="000A7733"/>
    <w:rsid w:val="000B08A4"/>
    <w:rsid w:val="000B10B4"/>
    <w:rsid w:val="000B165C"/>
    <w:rsid w:val="000B2519"/>
    <w:rsid w:val="000B27F2"/>
    <w:rsid w:val="000B28EB"/>
    <w:rsid w:val="000B28F9"/>
    <w:rsid w:val="000B2E60"/>
    <w:rsid w:val="000B3073"/>
    <w:rsid w:val="000B3807"/>
    <w:rsid w:val="000B3D5F"/>
    <w:rsid w:val="000B3F73"/>
    <w:rsid w:val="000B4016"/>
    <w:rsid w:val="000B473D"/>
    <w:rsid w:val="000B4F81"/>
    <w:rsid w:val="000B535D"/>
    <w:rsid w:val="000B64A0"/>
    <w:rsid w:val="000B7BE3"/>
    <w:rsid w:val="000C0291"/>
    <w:rsid w:val="000C08AE"/>
    <w:rsid w:val="000C0E71"/>
    <w:rsid w:val="000C164C"/>
    <w:rsid w:val="000C17F2"/>
    <w:rsid w:val="000C42DE"/>
    <w:rsid w:val="000C47E3"/>
    <w:rsid w:val="000C4D67"/>
    <w:rsid w:val="000C5274"/>
    <w:rsid w:val="000C56CA"/>
    <w:rsid w:val="000C6049"/>
    <w:rsid w:val="000C72D5"/>
    <w:rsid w:val="000C7310"/>
    <w:rsid w:val="000C76B3"/>
    <w:rsid w:val="000C7850"/>
    <w:rsid w:val="000C7D3D"/>
    <w:rsid w:val="000D095A"/>
    <w:rsid w:val="000D0E6C"/>
    <w:rsid w:val="000D1E2B"/>
    <w:rsid w:val="000D1E44"/>
    <w:rsid w:val="000D22AD"/>
    <w:rsid w:val="000D2524"/>
    <w:rsid w:val="000D273F"/>
    <w:rsid w:val="000D2966"/>
    <w:rsid w:val="000D30BA"/>
    <w:rsid w:val="000D32F2"/>
    <w:rsid w:val="000D3DD3"/>
    <w:rsid w:val="000D45F5"/>
    <w:rsid w:val="000D4748"/>
    <w:rsid w:val="000D4E43"/>
    <w:rsid w:val="000D574D"/>
    <w:rsid w:val="000D5ABA"/>
    <w:rsid w:val="000D5FE6"/>
    <w:rsid w:val="000D6264"/>
    <w:rsid w:val="000D741F"/>
    <w:rsid w:val="000D75AB"/>
    <w:rsid w:val="000D7ADD"/>
    <w:rsid w:val="000D7F6F"/>
    <w:rsid w:val="000D7FA2"/>
    <w:rsid w:val="000E0F2C"/>
    <w:rsid w:val="000E1EB2"/>
    <w:rsid w:val="000E27BE"/>
    <w:rsid w:val="000E2911"/>
    <w:rsid w:val="000E2DA8"/>
    <w:rsid w:val="000E37EA"/>
    <w:rsid w:val="000E3BE7"/>
    <w:rsid w:val="000E424A"/>
    <w:rsid w:val="000E4A61"/>
    <w:rsid w:val="000E4A95"/>
    <w:rsid w:val="000E5072"/>
    <w:rsid w:val="000E5908"/>
    <w:rsid w:val="000E6C02"/>
    <w:rsid w:val="000E6F54"/>
    <w:rsid w:val="000E7228"/>
    <w:rsid w:val="000E7541"/>
    <w:rsid w:val="000E7B0F"/>
    <w:rsid w:val="000F0356"/>
    <w:rsid w:val="000F0688"/>
    <w:rsid w:val="000F07AC"/>
    <w:rsid w:val="000F0E5B"/>
    <w:rsid w:val="000F1CA0"/>
    <w:rsid w:val="000F1F15"/>
    <w:rsid w:val="000F2DC7"/>
    <w:rsid w:val="000F3006"/>
    <w:rsid w:val="000F364C"/>
    <w:rsid w:val="000F3C79"/>
    <w:rsid w:val="000F450A"/>
    <w:rsid w:val="000F4DE6"/>
    <w:rsid w:val="000F51E2"/>
    <w:rsid w:val="000F53FD"/>
    <w:rsid w:val="000F5564"/>
    <w:rsid w:val="000F5C8B"/>
    <w:rsid w:val="000F6634"/>
    <w:rsid w:val="000F666B"/>
    <w:rsid w:val="000F6B0A"/>
    <w:rsid w:val="000F75E0"/>
    <w:rsid w:val="000F76B9"/>
    <w:rsid w:val="000F7D01"/>
    <w:rsid w:val="000F7EF5"/>
    <w:rsid w:val="00100628"/>
    <w:rsid w:val="001007A3"/>
    <w:rsid w:val="00101B2A"/>
    <w:rsid w:val="00101EE0"/>
    <w:rsid w:val="001022CA"/>
    <w:rsid w:val="00102ACF"/>
    <w:rsid w:val="0010302D"/>
    <w:rsid w:val="001031AD"/>
    <w:rsid w:val="00103210"/>
    <w:rsid w:val="00104B30"/>
    <w:rsid w:val="00104E52"/>
    <w:rsid w:val="00105513"/>
    <w:rsid w:val="001065CB"/>
    <w:rsid w:val="00107561"/>
    <w:rsid w:val="00107FAF"/>
    <w:rsid w:val="001105A2"/>
    <w:rsid w:val="00110EDC"/>
    <w:rsid w:val="00111238"/>
    <w:rsid w:val="00111CA2"/>
    <w:rsid w:val="00111CC6"/>
    <w:rsid w:val="00113563"/>
    <w:rsid w:val="0011392E"/>
    <w:rsid w:val="00114709"/>
    <w:rsid w:val="00115729"/>
    <w:rsid w:val="00115EF4"/>
    <w:rsid w:val="0011636D"/>
    <w:rsid w:val="00116B7B"/>
    <w:rsid w:val="00116B85"/>
    <w:rsid w:val="00116D0F"/>
    <w:rsid w:val="001178AB"/>
    <w:rsid w:val="00117BD3"/>
    <w:rsid w:val="00117F83"/>
    <w:rsid w:val="00120083"/>
    <w:rsid w:val="00121752"/>
    <w:rsid w:val="00122A87"/>
    <w:rsid w:val="00122F96"/>
    <w:rsid w:val="00123345"/>
    <w:rsid w:val="00123370"/>
    <w:rsid w:val="00123A40"/>
    <w:rsid w:val="00123D8D"/>
    <w:rsid w:val="0012419B"/>
    <w:rsid w:val="001242D8"/>
    <w:rsid w:val="00124900"/>
    <w:rsid w:val="0012539D"/>
    <w:rsid w:val="0012671A"/>
    <w:rsid w:val="00126A44"/>
    <w:rsid w:val="00126EE9"/>
    <w:rsid w:val="00126F5C"/>
    <w:rsid w:val="0012724F"/>
    <w:rsid w:val="00127BFF"/>
    <w:rsid w:val="00127E43"/>
    <w:rsid w:val="0013013F"/>
    <w:rsid w:val="00130F8E"/>
    <w:rsid w:val="00132138"/>
    <w:rsid w:val="00132535"/>
    <w:rsid w:val="0013268F"/>
    <w:rsid w:val="0013321C"/>
    <w:rsid w:val="00133770"/>
    <w:rsid w:val="00133AF9"/>
    <w:rsid w:val="00133DC5"/>
    <w:rsid w:val="001342C9"/>
    <w:rsid w:val="00135A2C"/>
    <w:rsid w:val="00135F8D"/>
    <w:rsid w:val="001362F4"/>
    <w:rsid w:val="00137298"/>
    <w:rsid w:val="001372B2"/>
    <w:rsid w:val="001401A1"/>
    <w:rsid w:val="0014026F"/>
    <w:rsid w:val="001413A6"/>
    <w:rsid w:val="00141596"/>
    <w:rsid w:val="00141EA8"/>
    <w:rsid w:val="00142120"/>
    <w:rsid w:val="00142684"/>
    <w:rsid w:val="00142801"/>
    <w:rsid w:val="00142B42"/>
    <w:rsid w:val="001431E0"/>
    <w:rsid w:val="001432A8"/>
    <w:rsid w:val="001438BC"/>
    <w:rsid w:val="00143BC9"/>
    <w:rsid w:val="00144796"/>
    <w:rsid w:val="00144EA8"/>
    <w:rsid w:val="001452E1"/>
    <w:rsid w:val="001455BB"/>
    <w:rsid w:val="00145872"/>
    <w:rsid w:val="00145F6F"/>
    <w:rsid w:val="00146163"/>
    <w:rsid w:val="001463AB"/>
    <w:rsid w:val="0014646A"/>
    <w:rsid w:val="00146D4E"/>
    <w:rsid w:val="00147009"/>
    <w:rsid w:val="00150877"/>
    <w:rsid w:val="0015092D"/>
    <w:rsid w:val="001516BD"/>
    <w:rsid w:val="0015209D"/>
    <w:rsid w:val="00152EE5"/>
    <w:rsid w:val="001533A7"/>
    <w:rsid w:val="001534D0"/>
    <w:rsid w:val="00153A13"/>
    <w:rsid w:val="00153FB7"/>
    <w:rsid w:val="001541EE"/>
    <w:rsid w:val="00155791"/>
    <w:rsid w:val="001563D9"/>
    <w:rsid w:val="00157844"/>
    <w:rsid w:val="00160FD0"/>
    <w:rsid w:val="001614AB"/>
    <w:rsid w:val="001614E2"/>
    <w:rsid w:val="00161A38"/>
    <w:rsid w:val="00161A7D"/>
    <w:rsid w:val="00161D6B"/>
    <w:rsid w:val="00162393"/>
    <w:rsid w:val="00162548"/>
    <w:rsid w:val="00162698"/>
    <w:rsid w:val="00162BE7"/>
    <w:rsid w:val="0016385E"/>
    <w:rsid w:val="001642AB"/>
    <w:rsid w:val="00164D51"/>
    <w:rsid w:val="00165B78"/>
    <w:rsid w:val="00165D84"/>
    <w:rsid w:val="001662DA"/>
    <w:rsid w:val="001669EE"/>
    <w:rsid w:val="00166D3D"/>
    <w:rsid w:val="00167948"/>
    <w:rsid w:val="00167BD9"/>
    <w:rsid w:val="00170569"/>
    <w:rsid w:val="00170585"/>
    <w:rsid w:val="00170885"/>
    <w:rsid w:val="00171D6E"/>
    <w:rsid w:val="00171FBC"/>
    <w:rsid w:val="00173620"/>
    <w:rsid w:val="00174A63"/>
    <w:rsid w:val="001751AB"/>
    <w:rsid w:val="00175282"/>
    <w:rsid w:val="0017561E"/>
    <w:rsid w:val="00176491"/>
    <w:rsid w:val="00176C29"/>
    <w:rsid w:val="00176CAF"/>
    <w:rsid w:val="00176DE6"/>
    <w:rsid w:val="00176FDE"/>
    <w:rsid w:val="001772C2"/>
    <w:rsid w:val="00177735"/>
    <w:rsid w:val="00177A06"/>
    <w:rsid w:val="00177AF5"/>
    <w:rsid w:val="00177BC4"/>
    <w:rsid w:val="001808E2"/>
    <w:rsid w:val="00181D1D"/>
    <w:rsid w:val="00182342"/>
    <w:rsid w:val="001823C4"/>
    <w:rsid w:val="00182985"/>
    <w:rsid w:val="00183310"/>
    <w:rsid w:val="00183D87"/>
    <w:rsid w:val="00183F14"/>
    <w:rsid w:val="0018427C"/>
    <w:rsid w:val="001842CB"/>
    <w:rsid w:val="001847BB"/>
    <w:rsid w:val="00184A2D"/>
    <w:rsid w:val="00184C50"/>
    <w:rsid w:val="00186DC9"/>
    <w:rsid w:val="00187CAB"/>
    <w:rsid w:val="0019016B"/>
    <w:rsid w:val="001903F2"/>
    <w:rsid w:val="00190C3F"/>
    <w:rsid w:val="00190FEB"/>
    <w:rsid w:val="00191CDD"/>
    <w:rsid w:val="00191D94"/>
    <w:rsid w:val="00192522"/>
    <w:rsid w:val="00192F49"/>
    <w:rsid w:val="00193250"/>
    <w:rsid w:val="00193251"/>
    <w:rsid w:val="0019339D"/>
    <w:rsid w:val="0019376E"/>
    <w:rsid w:val="00193B46"/>
    <w:rsid w:val="00193F0D"/>
    <w:rsid w:val="00194B5F"/>
    <w:rsid w:val="00194FE0"/>
    <w:rsid w:val="00195E33"/>
    <w:rsid w:val="00196145"/>
    <w:rsid w:val="0019676D"/>
    <w:rsid w:val="00196EBB"/>
    <w:rsid w:val="001971CD"/>
    <w:rsid w:val="00197425"/>
    <w:rsid w:val="00197466"/>
    <w:rsid w:val="00197ABD"/>
    <w:rsid w:val="001A0D6E"/>
    <w:rsid w:val="001A0F30"/>
    <w:rsid w:val="001A18A7"/>
    <w:rsid w:val="001A25B6"/>
    <w:rsid w:val="001A2A4B"/>
    <w:rsid w:val="001A2B7B"/>
    <w:rsid w:val="001A3DA6"/>
    <w:rsid w:val="001A4585"/>
    <w:rsid w:val="001A48AA"/>
    <w:rsid w:val="001A4907"/>
    <w:rsid w:val="001A56C1"/>
    <w:rsid w:val="001A61FB"/>
    <w:rsid w:val="001A6509"/>
    <w:rsid w:val="001A69D8"/>
    <w:rsid w:val="001A6FD6"/>
    <w:rsid w:val="001A703C"/>
    <w:rsid w:val="001A7162"/>
    <w:rsid w:val="001A7830"/>
    <w:rsid w:val="001A796F"/>
    <w:rsid w:val="001B033F"/>
    <w:rsid w:val="001B0873"/>
    <w:rsid w:val="001B1908"/>
    <w:rsid w:val="001B2F70"/>
    <w:rsid w:val="001B30F8"/>
    <w:rsid w:val="001B325F"/>
    <w:rsid w:val="001B3831"/>
    <w:rsid w:val="001B3E60"/>
    <w:rsid w:val="001B52E8"/>
    <w:rsid w:val="001B5B31"/>
    <w:rsid w:val="001B5DED"/>
    <w:rsid w:val="001B620C"/>
    <w:rsid w:val="001B64FA"/>
    <w:rsid w:val="001B6E85"/>
    <w:rsid w:val="001B6EFF"/>
    <w:rsid w:val="001B722B"/>
    <w:rsid w:val="001B738C"/>
    <w:rsid w:val="001B74C6"/>
    <w:rsid w:val="001B7826"/>
    <w:rsid w:val="001B7937"/>
    <w:rsid w:val="001B7FBC"/>
    <w:rsid w:val="001B7FC3"/>
    <w:rsid w:val="001C0C99"/>
    <w:rsid w:val="001C0CDF"/>
    <w:rsid w:val="001C0CF4"/>
    <w:rsid w:val="001C1554"/>
    <w:rsid w:val="001C19A9"/>
    <w:rsid w:val="001C1C1F"/>
    <w:rsid w:val="001C273A"/>
    <w:rsid w:val="001C2CC0"/>
    <w:rsid w:val="001C2E32"/>
    <w:rsid w:val="001C3127"/>
    <w:rsid w:val="001C434C"/>
    <w:rsid w:val="001C455F"/>
    <w:rsid w:val="001C50A9"/>
    <w:rsid w:val="001C58A2"/>
    <w:rsid w:val="001C5B50"/>
    <w:rsid w:val="001C60C5"/>
    <w:rsid w:val="001C693E"/>
    <w:rsid w:val="001C700A"/>
    <w:rsid w:val="001C7318"/>
    <w:rsid w:val="001C74FC"/>
    <w:rsid w:val="001C7D2D"/>
    <w:rsid w:val="001D00EC"/>
    <w:rsid w:val="001D0867"/>
    <w:rsid w:val="001D20CB"/>
    <w:rsid w:val="001D25A2"/>
    <w:rsid w:val="001D25E1"/>
    <w:rsid w:val="001D3022"/>
    <w:rsid w:val="001D330A"/>
    <w:rsid w:val="001D3543"/>
    <w:rsid w:val="001D370F"/>
    <w:rsid w:val="001D3D51"/>
    <w:rsid w:val="001D492F"/>
    <w:rsid w:val="001D4C02"/>
    <w:rsid w:val="001D5044"/>
    <w:rsid w:val="001D51E1"/>
    <w:rsid w:val="001D5360"/>
    <w:rsid w:val="001D5AB0"/>
    <w:rsid w:val="001D5AEE"/>
    <w:rsid w:val="001D5F7B"/>
    <w:rsid w:val="001D6C8E"/>
    <w:rsid w:val="001D7002"/>
    <w:rsid w:val="001D7055"/>
    <w:rsid w:val="001D72CA"/>
    <w:rsid w:val="001D7A1E"/>
    <w:rsid w:val="001E0531"/>
    <w:rsid w:val="001E057A"/>
    <w:rsid w:val="001E1521"/>
    <w:rsid w:val="001E1E25"/>
    <w:rsid w:val="001E1F9C"/>
    <w:rsid w:val="001E204F"/>
    <w:rsid w:val="001E2D84"/>
    <w:rsid w:val="001E2E64"/>
    <w:rsid w:val="001E2EF5"/>
    <w:rsid w:val="001E351F"/>
    <w:rsid w:val="001E3DD2"/>
    <w:rsid w:val="001E454A"/>
    <w:rsid w:val="001E4C06"/>
    <w:rsid w:val="001E507B"/>
    <w:rsid w:val="001E5618"/>
    <w:rsid w:val="001E639B"/>
    <w:rsid w:val="001E7734"/>
    <w:rsid w:val="001F021F"/>
    <w:rsid w:val="001F06D8"/>
    <w:rsid w:val="001F0CB7"/>
    <w:rsid w:val="001F12E9"/>
    <w:rsid w:val="001F1B30"/>
    <w:rsid w:val="001F1DA4"/>
    <w:rsid w:val="001F28AC"/>
    <w:rsid w:val="001F2CCC"/>
    <w:rsid w:val="001F30CB"/>
    <w:rsid w:val="001F32E9"/>
    <w:rsid w:val="001F3386"/>
    <w:rsid w:val="001F358D"/>
    <w:rsid w:val="001F425D"/>
    <w:rsid w:val="001F5A79"/>
    <w:rsid w:val="001F6590"/>
    <w:rsid w:val="001F6CFF"/>
    <w:rsid w:val="001F7158"/>
    <w:rsid w:val="001F71AF"/>
    <w:rsid w:val="001F71E1"/>
    <w:rsid w:val="001F7876"/>
    <w:rsid w:val="001F7CB7"/>
    <w:rsid w:val="00200215"/>
    <w:rsid w:val="002006B2"/>
    <w:rsid w:val="00200997"/>
    <w:rsid w:val="002017BD"/>
    <w:rsid w:val="002018C6"/>
    <w:rsid w:val="00201EF4"/>
    <w:rsid w:val="00202173"/>
    <w:rsid w:val="0020223B"/>
    <w:rsid w:val="002030A1"/>
    <w:rsid w:val="002031CD"/>
    <w:rsid w:val="00203665"/>
    <w:rsid w:val="002038E6"/>
    <w:rsid w:val="00203D44"/>
    <w:rsid w:val="002052F5"/>
    <w:rsid w:val="00205D25"/>
    <w:rsid w:val="00205DA4"/>
    <w:rsid w:val="00205EFB"/>
    <w:rsid w:val="002066B7"/>
    <w:rsid w:val="002067F7"/>
    <w:rsid w:val="002073D4"/>
    <w:rsid w:val="00207C25"/>
    <w:rsid w:val="002102AA"/>
    <w:rsid w:val="0021059E"/>
    <w:rsid w:val="00210B29"/>
    <w:rsid w:val="00211B64"/>
    <w:rsid w:val="002120C9"/>
    <w:rsid w:val="00212602"/>
    <w:rsid w:val="002126E4"/>
    <w:rsid w:val="00212B60"/>
    <w:rsid w:val="00213144"/>
    <w:rsid w:val="00213AAE"/>
    <w:rsid w:val="00213B9E"/>
    <w:rsid w:val="00213CFD"/>
    <w:rsid w:val="002145B2"/>
    <w:rsid w:val="002146A8"/>
    <w:rsid w:val="00214E6D"/>
    <w:rsid w:val="002150E8"/>
    <w:rsid w:val="00215197"/>
    <w:rsid w:val="002153C2"/>
    <w:rsid w:val="0021572B"/>
    <w:rsid w:val="002158BF"/>
    <w:rsid w:val="00215B9C"/>
    <w:rsid w:val="002165A8"/>
    <w:rsid w:val="00216752"/>
    <w:rsid w:val="00216BC0"/>
    <w:rsid w:val="002170DE"/>
    <w:rsid w:val="00220610"/>
    <w:rsid w:val="0022074B"/>
    <w:rsid w:val="00221A83"/>
    <w:rsid w:val="00221E8E"/>
    <w:rsid w:val="002222FD"/>
    <w:rsid w:val="00222476"/>
    <w:rsid w:val="0022289D"/>
    <w:rsid w:val="0022301B"/>
    <w:rsid w:val="00223670"/>
    <w:rsid w:val="00223DE0"/>
    <w:rsid w:val="0022431A"/>
    <w:rsid w:val="00226619"/>
    <w:rsid w:val="0022676A"/>
    <w:rsid w:val="00227330"/>
    <w:rsid w:val="00227A9C"/>
    <w:rsid w:val="00230057"/>
    <w:rsid w:val="0023098D"/>
    <w:rsid w:val="00230B9F"/>
    <w:rsid w:val="0023156B"/>
    <w:rsid w:val="002321CA"/>
    <w:rsid w:val="00232384"/>
    <w:rsid w:val="002326E2"/>
    <w:rsid w:val="002327BD"/>
    <w:rsid w:val="00232E50"/>
    <w:rsid w:val="00232FC3"/>
    <w:rsid w:val="0023314E"/>
    <w:rsid w:val="00233201"/>
    <w:rsid w:val="00233379"/>
    <w:rsid w:val="0023349A"/>
    <w:rsid w:val="00233571"/>
    <w:rsid w:val="00233AF8"/>
    <w:rsid w:val="00234A8D"/>
    <w:rsid w:val="00234DE6"/>
    <w:rsid w:val="00235A06"/>
    <w:rsid w:val="00236B98"/>
    <w:rsid w:val="00236EBF"/>
    <w:rsid w:val="00237C67"/>
    <w:rsid w:val="00237DCC"/>
    <w:rsid w:val="002400EF"/>
    <w:rsid w:val="00241617"/>
    <w:rsid w:val="00241F3B"/>
    <w:rsid w:val="00242168"/>
    <w:rsid w:val="002428E2"/>
    <w:rsid w:val="00244318"/>
    <w:rsid w:val="002446B7"/>
    <w:rsid w:val="002446C2"/>
    <w:rsid w:val="00244C51"/>
    <w:rsid w:val="00244F0F"/>
    <w:rsid w:val="0024576E"/>
    <w:rsid w:val="00245BEA"/>
    <w:rsid w:val="0024646E"/>
    <w:rsid w:val="00246737"/>
    <w:rsid w:val="00247968"/>
    <w:rsid w:val="00247A6C"/>
    <w:rsid w:val="00247D2F"/>
    <w:rsid w:val="00247E45"/>
    <w:rsid w:val="00247E5A"/>
    <w:rsid w:val="00250510"/>
    <w:rsid w:val="00250549"/>
    <w:rsid w:val="00252A5E"/>
    <w:rsid w:val="00253181"/>
    <w:rsid w:val="0025327A"/>
    <w:rsid w:val="002538E3"/>
    <w:rsid w:val="002547BB"/>
    <w:rsid w:val="00254D85"/>
    <w:rsid w:val="002558EE"/>
    <w:rsid w:val="00256161"/>
    <w:rsid w:val="00256C89"/>
    <w:rsid w:val="00257606"/>
    <w:rsid w:val="00257D4F"/>
    <w:rsid w:val="00257E87"/>
    <w:rsid w:val="00260818"/>
    <w:rsid w:val="00260F72"/>
    <w:rsid w:val="002610BB"/>
    <w:rsid w:val="00261DDA"/>
    <w:rsid w:val="002635FE"/>
    <w:rsid w:val="00263AAD"/>
    <w:rsid w:val="00263F4A"/>
    <w:rsid w:val="00264211"/>
    <w:rsid w:val="002643F2"/>
    <w:rsid w:val="00264978"/>
    <w:rsid w:val="002649C9"/>
    <w:rsid w:val="0026543C"/>
    <w:rsid w:val="00265765"/>
    <w:rsid w:val="00265AE8"/>
    <w:rsid w:val="00265E9B"/>
    <w:rsid w:val="00266473"/>
    <w:rsid w:val="0026657E"/>
    <w:rsid w:val="002669A3"/>
    <w:rsid w:val="00267BE9"/>
    <w:rsid w:val="00270578"/>
    <w:rsid w:val="00270E3F"/>
    <w:rsid w:val="0027110A"/>
    <w:rsid w:val="002712FB"/>
    <w:rsid w:val="002717EE"/>
    <w:rsid w:val="002718FD"/>
    <w:rsid w:val="00271A1D"/>
    <w:rsid w:val="0027224A"/>
    <w:rsid w:val="00272F51"/>
    <w:rsid w:val="0027357D"/>
    <w:rsid w:val="0027390B"/>
    <w:rsid w:val="00273C93"/>
    <w:rsid w:val="00274C89"/>
    <w:rsid w:val="00274C99"/>
    <w:rsid w:val="00274D9C"/>
    <w:rsid w:val="002751E9"/>
    <w:rsid w:val="00275336"/>
    <w:rsid w:val="00275825"/>
    <w:rsid w:val="0027595F"/>
    <w:rsid w:val="00275A67"/>
    <w:rsid w:val="00276213"/>
    <w:rsid w:val="0027633C"/>
    <w:rsid w:val="00276C41"/>
    <w:rsid w:val="00277321"/>
    <w:rsid w:val="00281B49"/>
    <w:rsid w:val="002822A2"/>
    <w:rsid w:val="00282FB5"/>
    <w:rsid w:val="0028337D"/>
    <w:rsid w:val="00283422"/>
    <w:rsid w:val="002836FE"/>
    <w:rsid w:val="00283AE5"/>
    <w:rsid w:val="00283D77"/>
    <w:rsid w:val="00284500"/>
    <w:rsid w:val="002845B0"/>
    <w:rsid w:val="0028534D"/>
    <w:rsid w:val="00285407"/>
    <w:rsid w:val="0028559C"/>
    <w:rsid w:val="00285E59"/>
    <w:rsid w:val="0028649A"/>
    <w:rsid w:val="002870AA"/>
    <w:rsid w:val="002870AF"/>
    <w:rsid w:val="0028725A"/>
    <w:rsid w:val="002874B7"/>
    <w:rsid w:val="002915C4"/>
    <w:rsid w:val="002918FC"/>
    <w:rsid w:val="002919C9"/>
    <w:rsid w:val="002920B9"/>
    <w:rsid w:val="002927E3"/>
    <w:rsid w:val="00292BA8"/>
    <w:rsid w:val="002932B5"/>
    <w:rsid w:val="0029346E"/>
    <w:rsid w:val="00293FBF"/>
    <w:rsid w:val="0029483B"/>
    <w:rsid w:val="002948DC"/>
    <w:rsid w:val="002956AB"/>
    <w:rsid w:val="0029633E"/>
    <w:rsid w:val="00296D82"/>
    <w:rsid w:val="00297C20"/>
    <w:rsid w:val="002A06AF"/>
    <w:rsid w:val="002A0D3C"/>
    <w:rsid w:val="002A1C57"/>
    <w:rsid w:val="002A2817"/>
    <w:rsid w:val="002A28F9"/>
    <w:rsid w:val="002A2BB0"/>
    <w:rsid w:val="002A2DB0"/>
    <w:rsid w:val="002A30AB"/>
    <w:rsid w:val="002A3C71"/>
    <w:rsid w:val="002A4215"/>
    <w:rsid w:val="002A4359"/>
    <w:rsid w:val="002A4C4A"/>
    <w:rsid w:val="002A4D37"/>
    <w:rsid w:val="002A502A"/>
    <w:rsid w:val="002A5320"/>
    <w:rsid w:val="002A540A"/>
    <w:rsid w:val="002A579E"/>
    <w:rsid w:val="002A58CC"/>
    <w:rsid w:val="002A632B"/>
    <w:rsid w:val="002A66E7"/>
    <w:rsid w:val="002A6973"/>
    <w:rsid w:val="002A6AFB"/>
    <w:rsid w:val="002A739F"/>
    <w:rsid w:val="002A7695"/>
    <w:rsid w:val="002A7C08"/>
    <w:rsid w:val="002B05CC"/>
    <w:rsid w:val="002B17AD"/>
    <w:rsid w:val="002B1BD0"/>
    <w:rsid w:val="002B1CE1"/>
    <w:rsid w:val="002B2A6E"/>
    <w:rsid w:val="002B30CC"/>
    <w:rsid w:val="002B5136"/>
    <w:rsid w:val="002B54B6"/>
    <w:rsid w:val="002B567D"/>
    <w:rsid w:val="002B6AE9"/>
    <w:rsid w:val="002B79A6"/>
    <w:rsid w:val="002B7AD2"/>
    <w:rsid w:val="002B7E43"/>
    <w:rsid w:val="002C0EF8"/>
    <w:rsid w:val="002C2542"/>
    <w:rsid w:val="002C27BD"/>
    <w:rsid w:val="002C2D50"/>
    <w:rsid w:val="002C345D"/>
    <w:rsid w:val="002C3D57"/>
    <w:rsid w:val="002C439F"/>
    <w:rsid w:val="002C4B1B"/>
    <w:rsid w:val="002C50B5"/>
    <w:rsid w:val="002C5516"/>
    <w:rsid w:val="002C560A"/>
    <w:rsid w:val="002C6FF9"/>
    <w:rsid w:val="002C7288"/>
    <w:rsid w:val="002C73AB"/>
    <w:rsid w:val="002C7D70"/>
    <w:rsid w:val="002D0D02"/>
    <w:rsid w:val="002D113A"/>
    <w:rsid w:val="002D18EA"/>
    <w:rsid w:val="002D26FF"/>
    <w:rsid w:val="002D29EE"/>
    <w:rsid w:val="002D2F9A"/>
    <w:rsid w:val="002D33AE"/>
    <w:rsid w:val="002D455F"/>
    <w:rsid w:val="002D5486"/>
    <w:rsid w:val="002D5608"/>
    <w:rsid w:val="002D6050"/>
    <w:rsid w:val="002D6083"/>
    <w:rsid w:val="002D6174"/>
    <w:rsid w:val="002D6CEA"/>
    <w:rsid w:val="002D72DA"/>
    <w:rsid w:val="002D73E8"/>
    <w:rsid w:val="002D7689"/>
    <w:rsid w:val="002D78D3"/>
    <w:rsid w:val="002E0D6D"/>
    <w:rsid w:val="002E16F3"/>
    <w:rsid w:val="002E18F8"/>
    <w:rsid w:val="002E1B79"/>
    <w:rsid w:val="002E1D07"/>
    <w:rsid w:val="002E2DC4"/>
    <w:rsid w:val="002E3B40"/>
    <w:rsid w:val="002E3F14"/>
    <w:rsid w:val="002E4380"/>
    <w:rsid w:val="002E4586"/>
    <w:rsid w:val="002E522E"/>
    <w:rsid w:val="002E573D"/>
    <w:rsid w:val="002E5B78"/>
    <w:rsid w:val="002E637E"/>
    <w:rsid w:val="002E6684"/>
    <w:rsid w:val="002E68C2"/>
    <w:rsid w:val="002E6FF8"/>
    <w:rsid w:val="002E72A3"/>
    <w:rsid w:val="002E73D6"/>
    <w:rsid w:val="002E75B9"/>
    <w:rsid w:val="002E76D3"/>
    <w:rsid w:val="002E7DDC"/>
    <w:rsid w:val="002F06CD"/>
    <w:rsid w:val="002F11A0"/>
    <w:rsid w:val="002F11F7"/>
    <w:rsid w:val="002F1BC5"/>
    <w:rsid w:val="002F22F1"/>
    <w:rsid w:val="002F23B5"/>
    <w:rsid w:val="002F3038"/>
    <w:rsid w:val="002F30F2"/>
    <w:rsid w:val="002F3241"/>
    <w:rsid w:val="002F3512"/>
    <w:rsid w:val="002F368F"/>
    <w:rsid w:val="002F3F6C"/>
    <w:rsid w:val="002F43AF"/>
    <w:rsid w:val="002F44B8"/>
    <w:rsid w:val="002F474D"/>
    <w:rsid w:val="002F4AE5"/>
    <w:rsid w:val="002F4E94"/>
    <w:rsid w:val="002F50A2"/>
    <w:rsid w:val="002F5987"/>
    <w:rsid w:val="002F6421"/>
    <w:rsid w:val="002F6550"/>
    <w:rsid w:val="002F6695"/>
    <w:rsid w:val="002F6DED"/>
    <w:rsid w:val="002F7A81"/>
    <w:rsid w:val="002F7A82"/>
    <w:rsid w:val="002F7FA5"/>
    <w:rsid w:val="003004CF"/>
    <w:rsid w:val="003006E1"/>
    <w:rsid w:val="00300C91"/>
    <w:rsid w:val="00300DEC"/>
    <w:rsid w:val="003016D9"/>
    <w:rsid w:val="00301D1C"/>
    <w:rsid w:val="003023C4"/>
    <w:rsid w:val="00302951"/>
    <w:rsid w:val="00302C23"/>
    <w:rsid w:val="00303565"/>
    <w:rsid w:val="0030374B"/>
    <w:rsid w:val="00303A1F"/>
    <w:rsid w:val="00303C30"/>
    <w:rsid w:val="00304447"/>
    <w:rsid w:val="00304857"/>
    <w:rsid w:val="0030534A"/>
    <w:rsid w:val="00305517"/>
    <w:rsid w:val="00306AAF"/>
    <w:rsid w:val="00306FA4"/>
    <w:rsid w:val="00307AB0"/>
    <w:rsid w:val="00307AD1"/>
    <w:rsid w:val="00310030"/>
    <w:rsid w:val="0031087F"/>
    <w:rsid w:val="003110DF"/>
    <w:rsid w:val="0031166B"/>
    <w:rsid w:val="00311680"/>
    <w:rsid w:val="00311693"/>
    <w:rsid w:val="00311A2B"/>
    <w:rsid w:val="0031217C"/>
    <w:rsid w:val="00312481"/>
    <w:rsid w:val="00312AAD"/>
    <w:rsid w:val="00313699"/>
    <w:rsid w:val="00313857"/>
    <w:rsid w:val="00313C7C"/>
    <w:rsid w:val="00314C0D"/>
    <w:rsid w:val="00315728"/>
    <w:rsid w:val="0031577D"/>
    <w:rsid w:val="003163C0"/>
    <w:rsid w:val="00316F67"/>
    <w:rsid w:val="00316FD7"/>
    <w:rsid w:val="00317555"/>
    <w:rsid w:val="00321234"/>
    <w:rsid w:val="0032177B"/>
    <w:rsid w:val="00321782"/>
    <w:rsid w:val="00321AA5"/>
    <w:rsid w:val="00321D0D"/>
    <w:rsid w:val="00322D67"/>
    <w:rsid w:val="00322DC5"/>
    <w:rsid w:val="003231E6"/>
    <w:rsid w:val="003232E6"/>
    <w:rsid w:val="00323657"/>
    <w:rsid w:val="00323A53"/>
    <w:rsid w:val="00323D49"/>
    <w:rsid w:val="00323D60"/>
    <w:rsid w:val="0032435E"/>
    <w:rsid w:val="00324419"/>
    <w:rsid w:val="00324AD8"/>
    <w:rsid w:val="00324D46"/>
    <w:rsid w:val="00325094"/>
    <w:rsid w:val="00325FFE"/>
    <w:rsid w:val="00326C4C"/>
    <w:rsid w:val="0032702D"/>
    <w:rsid w:val="00327615"/>
    <w:rsid w:val="00327FE2"/>
    <w:rsid w:val="0033059C"/>
    <w:rsid w:val="0033079B"/>
    <w:rsid w:val="003309FF"/>
    <w:rsid w:val="00330BC4"/>
    <w:rsid w:val="00330D79"/>
    <w:rsid w:val="00330DA2"/>
    <w:rsid w:val="003314EF"/>
    <w:rsid w:val="00331576"/>
    <w:rsid w:val="00331C2C"/>
    <w:rsid w:val="00331CA9"/>
    <w:rsid w:val="00331E1A"/>
    <w:rsid w:val="00332D47"/>
    <w:rsid w:val="00332EEC"/>
    <w:rsid w:val="0033301D"/>
    <w:rsid w:val="00333562"/>
    <w:rsid w:val="00333E2C"/>
    <w:rsid w:val="00334272"/>
    <w:rsid w:val="003348D3"/>
    <w:rsid w:val="00334C73"/>
    <w:rsid w:val="00335202"/>
    <w:rsid w:val="00335D1E"/>
    <w:rsid w:val="00336031"/>
    <w:rsid w:val="003360BA"/>
    <w:rsid w:val="00336699"/>
    <w:rsid w:val="003368FD"/>
    <w:rsid w:val="00336A39"/>
    <w:rsid w:val="00336C28"/>
    <w:rsid w:val="0033761C"/>
    <w:rsid w:val="00341035"/>
    <w:rsid w:val="0034208A"/>
    <w:rsid w:val="00342738"/>
    <w:rsid w:val="00342770"/>
    <w:rsid w:val="0034398A"/>
    <w:rsid w:val="00343AA2"/>
    <w:rsid w:val="00343BA7"/>
    <w:rsid w:val="003441C1"/>
    <w:rsid w:val="0034435C"/>
    <w:rsid w:val="0034471D"/>
    <w:rsid w:val="003447BA"/>
    <w:rsid w:val="00344C40"/>
    <w:rsid w:val="003455A2"/>
    <w:rsid w:val="00345BE0"/>
    <w:rsid w:val="00345C4A"/>
    <w:rsid w:val="00346162"/>
    <w:rsid w:val="003463DD"/>
    <w:rsid w:val="0034650D"/>
    <w:rsid w:val="0034767C"/>
    <w:rsid w:val="00347A93"/>
    <w:rsid w:val="00347B04"/>
    <w:rsid w:val="00347BBB"/>
    <w:rsid w:val="003500C8"/>
    <w:rsid w:val="0035056C"/>
    <w:rsid w:val="003506D4"/>
    <w:rsid w:val="00350D0F"/>
    <w:rsid w:val="003515DD"/>
    <w:rsid w:val="00351799"/>
    <w:rsid w:val="00351D9C"/>
    <w:rsid w:val="0035255B"/>
    <w:rsid w:val="00353266"/>
    <w:rsid w:val="0035342E"/>
    <w:rsid w:val="0035423C"/>
    <w:rsid w:val="00354A7C"/>
    <w:rsid w:val="00355178"/>
    <w:rsid w:val="003559CE"/>
    <w:rsid w:val="00355EB7"/>
    <w:rsid w:val="0035684C"/>
    <w:rsid w:val="0035713D"/>
    <w:rsid w:val="00357752"/>
    <w:rsid w:val="003606E7"/>
    <w:rsid w:val="00361569"/>
    <w:rsid w:val="003619A5"/>
    <w:rsid w:val="00361D3E"/>
    <w:rsid w:val="00362612"/>
    <w:rsid w:val="00362B8C"/>
    <w:rsid w:val="003631A2"/>
    <w:rsid w:val="003631CF"/>
    <w:rsid w:val="00363AF8"/>
    <w:rsid w:val="0036412E"/>
    <w:rsid w:val="0036461F"/>
    <w:rsid w:val="00364C9B"/>
    <w:rsid w:val="003667BE"/>
    <w:rsid w:val="00366825"/>
    <w:rsid w:val="0036692E"/>
    <w:rsid w:val="00366DD3"/>
    <w:rsid w:val="0036746B"/>
    <w:rsid w:val="0036748F"/>
    <w:rsid w:val="00367506"/>
    <w:rsid w:val="00367769"/>
    <w:rsid w:val="0036793E"/>
    <w:rsid w:val="00370028"/>
    <w:rsid w:val="00370105"/>
    <w:rsid w:val="00370585"/>
    <w:rsid w:val="003711D4"/>
    <w:rsid w:val="003720FF"/>
    <w:rsid w:val="00372400"/>
    <w:rsid w:val="00373BC0"/>
    <w:rsid w:val="00373C76"/>
    <w:rsid w:val="00374BFC"/>
    <w:rsid w:val="00375D9D"/>
    <w:rsid w:val="0037616E"/>
    <w:rsid w:val="003763FC"/>
    <w:rsid w:val="0037640B"/>
    <w:rsid w:val="00376EDC"/>
    <w:rsid w:val="00377157"/>
    <w:rsid w:val="0038016B"/>
    <w:rsid w:val="00380E90"/>
    <w:rsid w:val="0038103B"/>
    <w:rsid w:val="00381659"/>
    <w:rsid w:val="00381AF8"/>
    <w:rsid w:val="00382028"/>
    <w:rsid w:val="003825FA"/>
    <w:rsid w:val="00382899"/>
    <w:rsid w:val="00382B82"/>
    <w:rsid w:val="00382C09"/>
    <w:rsid w:val="00383125"/>
    <w:rsid w:val="003839DA"/>
    <w:rsid w:val="00383C4B"/>
    <w:rsid w:val="00383F75"/>
    <w:rsid w:val="00384380"/>
    <w:rsid w:val="00384BE5"/>
    <w:rsid w:val="00384D2F"/>
    <w:rsid w:val="00384D65"/>
    <w:rsid w:val="00384D87"/>
    <w:rsid w:val="00385401"/>
    <w:rsid w:val="00385558"/>
    <w:rsid w:val="003856FD"/>
    <w:rsid w:val="00386419"/>
    <w:rsid w:val="00386735"/>
    <w:rsid w:val="00386928"/>
    <w:rsid w:val="00386E0E"/>
    <w:rsid w:val="00387472"/>
    <w:rsid w:val="0038795D"/>
    <w:rsid w:val="00387D63"/>
    <w:rsid w:val="0039039C"/>
    <w:rsid w:val="0039042F"/>
    <w:rsid w:val="00390449"/>
    <w:rsid w:val="00391213"/>
    <w:rsid w:val="0039161F"/>
    <w:rsid w:val="00391A54"/>
    <w:rsid w:val="00391F6C"/>
    <w:rsid w:val="0039261D"/>
    <w:rsid w:val="00392B1D"/>
    <w:rsid w:val="0039313A"/>
    <w:rsid w:val="00393C7A"/>
    <w:rsid w:val="00393F95"/>
    <w:rsid w:val="00394214"/>
    <w:rsid w:val="00394872"/>
    <w:rsid w:val="00394FFD"/>
    <w:rsid w:val="00395285"/>
    <w:rsid w:val="003976DE"/>
    <w:rsid w:val="00397897"/>
    <w:rsid w:val="00397D61"/>
    <w:rsid w:val="003A03DB"/>
    <w:rsid w:val="003A0FBB"/>
    <w:rsid w:val="003A113A"/>
    <w:rsid w:val="003A20C5"/>
    <w:rsid w:val="003A2F06"/>
    <w:rsid w:val="003A36B3"/>
    <w:rsid w:val="003A3C9C"/>
    <w:rsid w:val="003A4536"/>
    <w:rsid w:val="003A48D2"/>
    <w:rsid w:val="003A618F"/>
    <w:rsid w:val="003A6CFA"/>
    <w:rsid w:val="003A6FFD"/>
    <w:rsid w:val="003A7018"/>
    <w:rsid w:val="003B02CE"/>
    <w:rsid w:val="003B0523"/>
    <w:rsid w:val="003B0593"/>
    <w:rsid w:val="003B0A0C"/>
    <w:rsid w:val="003B1B07"/>
    <w:rsid w:val="003B2A26"/>
    <w:rsid w:val="003B3903"/>
    <w:rsid w:val="003B3BCB"/>
    <w:rsid w:val="003B3DE7"/>
    <w:rsid w:val="003B420D"/>
    <w:rsid w:val="003B43B5"/>
    <w:rsid w:val="003B4AD1"/>
    <w:rsid w:val="003B4CB6"/>
    <w:rsid w:val="003B5124"/>
    <w:rsid w:val="003B5355"/>
    <w:rsid w:val="003B53DA"/>
    <w:rsid w:val="003B659A"/>
    <w:rsid w:val="003B6788"/>
    <w:rsid w:val="003B679E"/>
    <w:rsid w:val="003B6D5D"/>
    <w:rsid w:val="003B6FB6"/>
    <w:rsid w:val="003B6FF2"/>
    <w:rsid w:val="003B7940"/>
    <w:rsid w:val="003C018C"/>
    <w:rsid w:val="003C0DB9"/>
    <w:rsid w:val="003C1368"/>
    <w:rsid w:val="003C1B1D"/>
    <w:rsid w:val="003C21B9"/>
    <w:rsid w:val="003C21FB"/>
    <w:rsid w:val="003C3110"/>
    <w:rsid w:val="003C492D"/>
    <w:rsid w:val="003C4FE9"/>
    <w:rsid w:val="003C5A34"/>
    <w:rsid w:val="003C5E2B"/>
    <w:rsid w:val="003C5FF3"/>
    <w:rsid w:val="003C63BB"/>
    <w:rsid w:val="003C66A5"/>
    <w:rsid w:val="003C6C2D"/>
    <w:rsid w:val="003C78A4"/>
    <w:rsid w:val="003C78A8"/>
    <w:rsid w:val="003C7955"/>
    <w:rsid w:val="003D027D"/>
    <w:rsid w:val="003D088A"/>
    <w:rsid w:val="003D0A67"/>
    <w:rsid w:val="003D101E"/>
    <w:rsid w:val="003D11AC"/>
    <w:rsid w:val="003D1751"/>
    <w:rsid w:val="003D1835"/>
    <w:rsid w:val="003D1CFF"/>
    <w:rsid w:val="003D1E3E"/>
    <w:rsid w:val="003D2073"/>
    <w:rsid w:val="003D2123"/>
    <w:rsid w:val="003D22D6"/>
    <w:rsid w:val="003D25AA"/>
    <w:rsid w:val="003D28DC"/>
    <w:rsid w:val="003D2CD7"/>
    <w:rsid w:val="003D3C5B"/>
    <w:rsid w:val="003D41FE"/>
    <w:rsid w:val="003D42D1"/>
    <w:rsid w:val="003D6464"/>
    <w:rsid w:val="003D7608"/>
    <w:rsid w:val="003D783C"/>
    <w:rsid w:val="003D7DC4"/>
    <w:rsid w:val="003E01CC"/>
    <w:rsid w:val="003E0413"/>
    <w:rsid w:val="003E05E0"/>
    <w:rsid w:val="003E06F5"/>
    <w:rsid w:val="003E0CEA"/>
    <w:rsid w:val="003E149F"/>
    <w:rsid w:val="003E1DDF"/>
    <w:rsid w:val="003E2454"/>
    <w:rsid w:val="003E3A75"/>
    <w:rsid w:val="003E3E96"/>
    <w:rsid w:val="003E41AA"/>
    <w:rsid w:val="003E46DB"/>
    <w:rsid w:val="003E4BEB"/>
    <w:rsid w:val="003E50D4"/>
    <w:rsid w:val="003E54CB"/>
    <w:rsid w:val="003E5B64"/>
    <w:rsid w:val="003E67D4"/>
    <w:rsid w:val="003E6BC7"/>
    <w:rsid w:val="003E7A99"/>
    <w:rsid w:val="003F0190"/>
    <w:rsid w:val="003F0546"/>
    <w:rsid w:val="003F09ED"/>
    <w:rsid w:val="003F0C0A"/>
    <w:rsid w:val="003F0C43"/>
    <w:rsid w:val="003F0EF9"/>
    <w:rsid w:val="003F113D"/>
    <w:rsid w:val="003F143B"/>
    <w:rsid w:val="003F30FE"/>
    <w:rsid w:val="003F4034"/>
    <w:rsid w:val="003F5122"/>
    <w:rsid w:val="003F60CE"/>
    <w:rsid w:val="003F61B4"/>
    <w:rsid w:val="003F6D16"/>
    <w:rsid w:val="003F6E11"/>
    <w:rsid w:val="003F7F39"/>
    <w:rsid w:val="0040079F"/>
    <w:rsid w:val="004008C4"/>
    <w:rsid w:val="00400E5E"/>
    <w:rsid w:val="004011D9"/>
    <w:rsid w:val="00401285"/>
    <w:rsid w:val="0040165C"/>
    <w:rsid w:val="00401B75"/>
    <w:rsid w:val="00401B91"/>
    <w:rsid w:val="004030E0"/>
    <w:rsid w:val="00403AF8"/>
    <w:rsid w:val="00403CD3"/>
    <w:rsid w:val="00404018"/>
    <w:rsid w:val="00404195"/>
    <w:rsid w:val="004047CA"/>
    <w:rsid w:val="00405CA0"/>
    <w:rsid w:val="00405D05"/>
    <w:rsid w:val="004060BA"/>
    <w:rsid w:val="00406A9D"/>
    <w:rsid w:val="00406C58"/>
    <w:rsid w:val="0040703C"/>
    <w:rsid w:val="0040744E"/>
    <w:rsid w:val="004078B0"/>
    <w:rsid w:val="004102BC"/>
    <w:rsid w:val="004109DE"/>
    <w:rsid w:val="00411765"/>
    <w:rsid w:val="00411860"/>
    <w:rsid w:val="00411DCC"/>
    <w:rsid w:val="00413B71"/>
    <w:rsid w:val="0041444B"/>
    <w:rsid w:val="0041450A"/>
    <w:rsid w:val="00415085"/>
    <w:rsid w:val="0041533D"/>
    <w:rsid w:val="0041535D"/>
    <w:rsid w:val="00415527"/>
    <w:rsid w:val="004156F3"/>
    <w:rsid w:val="00415F29"/>
    <w:rsid w:val="00417A61"/>
    <w:rsid w:val="00417A82"/>
    <w:rsid w:val="00417E08"/>
    <w:rsid w:val="0042043C"/>
    <w:rsid w:val="0042056A"/>
    <w:rsid w:val="00420BFF"/>
    <w:rsid w:val="00420C8B"/>
    <w:rsid w:val="00420F69"/>
    <w:rsid w:val="0042123A"/>
    <w:rsid w:val="004213C6"/>
    <w:rsid w:val="0042140F"/>
    <w:rsid w:val="00421E26"/>
    <w:rsid w:val="004228D0"/>
    <w:rsid w:val="004234BC"/>
    <w:rsid w:val="004234EB"/>
    <w:rsid w:val="0042387C"/>
    <w:rsid w:val="00424769"/>
    <w:rsid w:val="004247C1"/>
    <w:rsid w:val="004248E2"/>
    <w:rsid w:val="00424F31"/>
    <w:rsid w:val="0042549A"/>
    <w:rsid w:val="00425528"/>
    <w:rsid w:val="00425645"/>
    <w:rsid w:val="00425747"/>
    <w:rsid w:val="00425D3F"/>
    <w:rsid w:val="004260D5"/>
    <w:rsid w:val="004273D0"/>
    <w:rsid w:val="00427BF9"/>
    <w:rsid w:val="00427D25"/>
    <w:rsid w:val="00427E97"/>
    <w:rsid w:val="00430294"/>
    <w:rsid w:val="0043057E"/>
    <w:rsid w:val="0043293B"/>
    <w:rsid w:val="00432C7E"/>
    <w:rsid w:val="0043409C"/>
    <w:rsid w:val="004340C3"/>
    <w:rsid w:val="00434B91"/>
    <w:rsid w:val="00434D79"/>
    <w:rsid w:val="004350F2"/>
    <w:rsid w:val="004352DC"/>
    <w:rsid w:val="0043577E"/>
    <w:rsid w:val="004357EB"/>
    <w:rsid w:val="00435DD0"/>
    <w:rsid w:val="00436174"/>
    <w:rsid w:val="004365DC"/>
    <w:rsid w:val="004367A3"/>
    <w:rsid w:val="00437382"/>
    <w:rsid w:val="0043751E"/>
    <w:rsid w:val="00437AAC"/>
    <w:rsid w:val="00437BDE"/>
    <w:rsid w:val="00437C44"/>
    <w:rsid w:val="004401FF"/>
    <w:rsid w:val="00441169"/>
    <w:rsid w:val="004416B5"/>
    <w:rsid w:val="00441B8D"/>
    <w:rsid w:val="00442033"/>
    <w:rsid w:val="004421C5"/>
    <w:rsid w:val="00442EDE"/>
    <w:rsid w:val="004430B5"/>
    <w:rsid w:val="00443385"/>
    <w:rsid w:val="0044338D"/>
    <w:rsid w:val="0044368C"/>
    <w:rsid w:val="0044370E"/>
    <w:rsid w:val="00444CFE"/>
    <w:rsid w:val="00444F0F"/>
    <w:rsid w:val="004455B3"/>
    <w:rsid w:val="004456D3"/>
    <w:rsid w:val="00445B94"/>
    <w:rsid w:val="004463B9"/>
    <w:rsid w:val="00446D21"/>
    <w:rsid w:val="00450AD8"/>
    <w:rsid w:val="00451335"/>
    <w:rsid w:val="0045190C"/>
    <w:rsid w:val="004522D3"/>
    <w:rsid w:val="00453537"/>
    <w:rsid w:val="0045373C"/>
    <w:rsid w:val="0045411F"/>
    <w:rsid w:val="004541B3"/>
    <w:rsid w:val="004549CC"/>
    <w:rsid w:val="00455263"/>
    <w:rsid w:val="00455AB8"/>
    <w:rsid w:val="00455E13"/>
    <w:rsid w:val="004566C6"/>
    <w:rsid w:val="00456A01"/>
    <w:rsid w:val="00456AB8"/>
    <w:rsid w:val="004576B9"/>
    <w:rsid w:val="004578DE"/>
    <w:rsid w:val="00460EAC"/>
    <w:rsid w:val="00460FD9"/>
    <w:rsid w:val="00461DA6"/>
    <w:rsid w:val="00462382"/>
    <w:rsid w:val="0046348C"/>
    <w:rsid w:val="0046407E"/>
    <w:rsid w:val="00465A23"/>
    <w:rsid w:val="00465C4C"/>
    <w:rsid w:val="004665E8"/>
    <w:rsid w:val="00470485"/>
    <w:rsid w:val="00471090"/>
    <w:rsid w:val="004725FC"/>
    <w:rsid w:val="004728F0"/>
    <w:rsid w:val="0047298A"/>
    <w:rsid w:val="00472BC9"/>
    <w:rsid w:val="00472F0A"/>
    <w:rsid w:val="004732DB"/>
    <w:rsid w:val="00473359"/>
    <w:rsid w:val="0047388E"/>
    <w:rsid w:val="00473A3D"/>
    <w:rsid w:val="00474245"/>
    <w:rsid w:val="00475649"/>
    <w:rsid w:val="0047624A"/>
    <w:rsid w:val="004763C6"/>
    <w:rsid w:val="004768D9"/>
    <w:rsid w:val="004769BE"/>
    <w:rsid w:val="004770F6"/>
    <w:rsid w:val="00477D40"/>
    <w:rsid w:val="00480CF2"/>
    <w:rsid w:val="00481787"/>
    <w:rsid w:val="00482439"/>
    <w:rsid w:val="00482BDA"/>
    <w:rsid w:val="0048465D"/>
    <w:rsid w:val="00484784"/>
    <w:rsid w:val="00484E97"/>
    <w:rsid w:val="00485E5F"/>
    <w:rsid w:val="00486539"/>
    <w:rsid w:val="004866E1"/>
    <w:rsid w:val="00486A1A"/>
    <w:rsid w:val="00487421"/>
    <w:rsid w:val="00487706"/>
    <w:rsid w:val="0048789B"/>
    <w:rsid w:val="00487D42"/>
    <w:rsid w:val="00490F1E"/>
    <w:rsid w:val="00491192"/>
    <w:rsid w:val="0049127C"/>
    <w:rsid w:val="004918F1"/>
    <w:rsid w:val="00491913"/>
    <w:rsid w:val="00491944"/>
    <w:rsid w:val="004923FA"/>
    <w:rsid w:val="00492599"/>
    <w:rsid w:val="00492B01"/>
    <w:rsid w:val="00492B7B"/>
    <w:rsid w:val="0049390D"/>
    <w:rsid w:val="00493A52"/>
    <w:rsid w:val="0049426F"/>
    <w:rsid w:val="004946A7"/>
    <w:rsid w:val="004947D6"/>
    <w:rsid w:val="00494AFC"/>
    <w:rsid w:val="00494CB3"/>
    <w:rsid w:val="0049604E"/>
    <w:rsid w:val="00496279"/>
    <w:rsid w:val="004963CB"/>
    <w:rsid w:val="00497320"/>
    <w:rsid w:val="0049732D"/>
    <w:rsid w:val="004975D7"/>
    <w:rsid w:val="004A08F3"/>
    <w:rsid w:val="004A2B94"/>
    <w:rsid w:val="004A3802"/>
    <w:rsid w:val="004A38B2"/>
    <w:rsid w:val="004A458D"/>
    <w:rsid w:val="004A459A"/>
    <w:rsid w:val="004A4934"/>
    <w:rsid w:val="004A59D7"/>
    <w:rsid w:val="004A64C5"/>
    <w:rsid w:val="004A69AA"/>
    <w:rsid w:val="004A69FF"/>
    <w:rsid w:val="004A7210"/>
    <w:rsid w:val="004A7F12"/>
    <w:rsid w:val="004B00E6"/>
    <w:rsid w:val="004B0618"/>
    <w:rsid w:val="004B065C"/>
    <w:rsid w:val="004B268F"/>
    <w:rsid w:val="004B2C75"/>
    <w:rsid w:val="004B2F75"/>
    <w:rsid w:val="004B32EF"/>
    <w:rsid w:val="004B3942"/>
    <w:rsid w:val="004B3CC9"/>
    <w:rsid w:val="004B3E71"/>
    <w:rsid w:val="004B421E"/>
    <w:rsid w:val="004B51A4"/>
    <w:rsid w:val="004B6634"/>
    <w:rsid w:val="004B6F9E"/>
    <w:rsid w:val="004B74AE"/>
    <w:rsid w:val="004B760E"/>
    <w:rsid w:val="004B7A2E"/>
    <w:rsid w:val="004B7B3A"/>
    <w:rsid w:val="004B7DAE"/>
    <w:rsid w:val="004B7F9B"/>
    <w:rsid w:val="004C02C0"/>
    <w:rsid w:val="004C0737"/>
    <w:rsid w:val="004C0DF4"/>
    <w:rsid w:val="004C1B30"/>
    <w:rsid w:val="004C1F6B"/>
    <w:rsid w:val="004C2283"/>
    <w:rsid w:val="004C23D7"/>
    <w:rsid w:val="004C2CD4"/>
    <w:rsid w:val="004C344D"/>
    <w:rsid w:val="004C3D1B"/>
    <w:rsid w:val="004C4094"/>
    <w:rsid w:val="004C42F9"/>
    <w:rsid w:val="004C59C0"/>
    <w:rsid w:val="004C5A65"/>
    <w:rsid w:val="004C606A"/>
    <w:rsid w:val="004C6763"/>
    <w:rsid w:val="004C7DFA"/>
    <w:rsid w:val="004D0704"/>
    <w:rsid w:val="004D123E"/>
    <w:rsid w:val="004D142B"/>
    <w:rsid w:val="004D26E6"/>
    <w:rsid w:val="004D3278"/>
    <w:rsid w:val="004D354B"/>
    <w:rsid w:val="004D356E"/>
    <w:rsid w:val="004D37E0"/>
    <w:rsid w:val="004D3B4C"/>
    <w:rsid w:val="004D3DB2"/>
    <w:rsid w:val="004D3E18"/>
    <w:rsid w:val="004D5845"/>
    <w:rsid w:val="004D7066"/>
    <w:rsid w:val="004D7DBC"/>
    <w:rsid w:val="004E02E5"/>
    <w:rsid w:val="004E0A51"/>
    <w:rsid w:val="004E24AF"/>
    <w:rsid w:val="004E3100"/>
    <w:rsid w:val="004E32DD"/>
    <w:rsid w:val="004E38C0"/>
    <w:rsid w:val="004E4134"/>
    <w:rsid w:val="004E446D"/>
    <w:rsid w:val="004E455F"/>
    <w:rsid w:val="004E531A"/>
    <w:rsid w:val="004E6054"/>
    <w:rsid w:val="004E66FE"/>
    <w:rsid w:val="004E6BE1"/>
    <w:rsid w:val="004E7052"/>
    <w:rsid w:val="004F07DC"/>
    <w:rsid w:val="004F16C1"/>
    <w:rsid w:val="004F1B51"/>
    <w:rsid w:val="004F1C70"/>
    <w:rsid w:val="004F1FAE"/>
    <w:rsid w:val="004F252F"/>
    <w:rsid w:val="004F2F58"/>
    <w:rsid w:val="004F382B"/>
    <w:rsid w:val="004F3880"/>
    <w:rsid w:val="004F4341"/>
    <w:rsid w:val="004F4932"/>
    <w:rsid w:val="004F493B"/>
    <w:rsid w:val="004F4EF3"/>
    <w:rsid w:val="004F4F8D"/>
    <w:rsid w:val="004F5361"/>
    <w:rsid w:val="004F5D67"/>
    <w:rsid w:val="004F6604"/>
    <w:rsid w:val="004F7294"/>
    <w:rsid w:val="004F74A6"/>
    <w:rsid w:val="00501260"/>
    <w:rsid w:val="005015E8"/>
    <w:rsid w:val="00502091"/>
    <w:rsid w:val="00502EF4"/>
    <w:rsid w:val="005035F8"/>
    <w:rsid w:val="00503B4D"/>
    <w:rsid w:val="00503BD7"/>
    <w:rsid w:val="00504861"/>
    <w:rsid w:val="00504E21"/>
    <w:rsid w:val="00505577"/>
    <w:rsid w:val="00505810"/>
    <w:rsid w:val="00505DD5"/>
    <w:rsid w:val="00505FEE"/>
    <w:rsid w:val="00506175"/>
    <w:rsid w:val="0050627B"/>
    <w:rsid w:val="0050643F"/>
    <w:rsid w:val="00506725"/>
    <w:rsid w:val="00506A4D"/>
    <w:rsid w:val="00507185"/>
    <w:rsid w:val="00507932"/>
    <w:rsid w:val="00510ECC"/>
    <w:rsid w:val="005115E8"/>
    <w:rsid w:val="00511C68"/>
    <w:rsid w:val="00511FFC"/>
    <w:rsid w:val="0051208A"/>
    <w:rsid w:val="005123FE"/>
    <w:rsid w:val="00512725"/>
    <w:rsid w:val="0051276B"/>
    <w:rsid w:val="00512BFE"/>
    <w:rsid w:val="0051310D"/>
    <w:rsid w:val="005134FB"/>
    <w:rsid w:val="00513EBB"/>
    <w:rsid w:val="00514674"/>
    <w:rsid w:val="00514F1B"/>
    <w:rsid w:val="00515032"/>
    <w:rsid w:val="00516A4B"/>
    <w:rsid w:val="00516AA6"/>
    <w:rsid w:val="005173D2"/>
    <w:rsid w:val="00520420"/>
    <w:rsid w:val="00522FE3"/>
    <w:rsid w:val="00522FFC"/>
    <w:rsid w:val="005246B8"/>
    <w:rsid w:val="005256B9"/>
    <w:rsid w:val="00525FF9"/>
    <w:rsid w:val="005264D8"/>
    <w:rsid w:val="0052683D"/>
    <w:rsid w:val="00526861"/>
    <w:rsid w:val="005269C3"/>
    <w:rsid w:val="00526E35"/>
    <w:rsid w:val="00527529"/>
    <w:rsid w:val="00527CB3"/>
    <w:rsid w:val="00530033"/>
    <w:rsid w:val="00530E70"/>
    <w:rsid w:val="00530EA7"/>
    <w:rsid w:val="00530EE4"/>
    <w:rsid w:val="005316E8"/>
    <w:rsid w:val="00531FBC"/>
    <w:rsid w:val="00531FF6"/>
    <w:rsid w:val="00532E25"/>
    <w:rsid w:val="00532F06"/>
    <w:rsid w:val="005331A3"/>
    <w:rsid w:val="0053375C"/>
    <w:rsid w:val="00534E16"/>
    <w:rsid w:val="005355B9"/>
    <w:rsid w:val="005369AB"/>
    <w:rsid w:val="0053736F"/>
    <w:rsid w:val="005378D4"/>
    <w:rsid w:val="00537A37"/>
    <w:rsid w:val="00537FD4"/>
    <w:rsid w:val="00540357"/>
    <w:rsid w:val="005409D1"/>
    <w:rsid w:val="005418B1"/>
    <w:rsid w:val="005418CF"/>
    <w:rsid w:val="00541D2B"/>
    <w:rsid w:val="0054390C"/>
    <w:rsid w:val="005439C6"/>
    <w:rsid w:val="0054457B"/>
    <w:rsid w:val="00544C3F"/>
    <w:rsid w:val="005450AF"/>
    <w:rsid w:val="0054516C"/>
    <w:rsid w:val="00545342"/>
    <w:rsid w:val="00545E19"/>
    <w:rsid w:val="00546009"/>
    <w:rsid w:val="00546243"/>
    <w:rsid w:val="00546544"/>
    <w:rsid w:val="00546ED0"/>
    <w:rsid w:val="0054758C"/>
    <w:rsid w:val="0055050E"/>
    <w:rsid w:val="00550A2B"/>
    <w:rsid w:val="00551170"/>
    <w:rsid w:val="0055206A"/>
    <w:rsid w:val="005522C8"/>
    <w:rsid w:val="005524B7"/>
    <w:rsid w:val="0055345F"/>
    <w:rsid w:val="005537A0"/>
    <w:rsid w:val="00553BCD"/>
    <w:rsid w:val="0055408E"/>
    <w:rsid w:val="00554908"/>
    <w:rsid w:val="005549A0"/>
    <w:rsid w:val="00554A8A"/>
    <w:rsid w:val="005556CC"/>
    <w:rsid w:val="00555C52"/>
    <w:rsid w:val="00556AF4"/>
    <w:rsid w:val="00556E47"/>
    <w:rsid w:val="00556EAE"/>
    <w:rsid w:val="00556EB7"/>
    <w:rsid w:val="005575A0"/>
    <w:rsid w:val="00560A9E"/>
    <w:rsid w:val="00561FB1"/>
    <w:rsid w:val="005629BE"/>
    <w:rsid w:val="00562A6F"/>
    <w:rsid w:val="00563279"/>
    <w:rsid w:val="005642DD"/>
    <w:rsid w:val="00564E64"/>
    <w:rsid w:val="005652D4"/>
    <w:rsid w:val="005668FB"/>
    <w:rsid w:val="00567300"/>
    <w:rsid w:val="0056743E"/>
    <w:rsid w:val="00567642"/>
    <w:rsid w:val="005678BF"/>
    <w:rsid w:val="0057008A"/>
    <w:rsid w:val="00570362"/>
    <w:rsid w:val="005703C1"/>
    <w:rsid w:val="005724CA"/>
    <w:rsid w:val="00572561"/>
    <w:rsid w:val="0057465F"/>
    <w:rsid w:val="005749A8"/>
    <w:rsid w:val="00574A3E"/>
    <w:rsid w:val="005750B9"/>
    <w:rsid w:val="005757A9"/>
    <w:rsid w:val="00575AA6"/>
    <w:rsid w:val="00575F3C"/>
    <w:rsid w:val="005760D9"/>
    <w:rsid w:val="00576161"/>
    <w:rsid w:val="00576A34"/>
    <w:rsid w:val="00576EAC"/>
    <w:rsid w:val="00577A45"/>
    <w:rsid w:val="00577A50"/>
    <w:rsid w:val="00577C0F"/>
    <w:rsid w:val="00580398"/>
    <w:rsid w:val="00580AFA"/>
    <w:rsid w:val="00580CCA"/>
    <w:rsid w:val="005825CC"/>
    <w:rsid w:val="005825F4"/>
    <w:rsid w:val="00582F85"/>
    <w:rsid w:val="005832AB"/>
    <w:rsid w:val="0058450A"/>
    <w:rsid w:val="00585949"/>
    <w:rsid w:val="00587DFA"/>
    <w:rsid w:val="005900B7"/>
    <w:rsid w:val="00590288"/>
    <w:rsid w:val="005904E7"/>
    <w:rsid w:val="00590B7F"/>
    <w:rsid w:val="00591A0D"/>
    <w:rsid w:val="00591F25"/>
    <w:rsid w:val="0059292E"/>
    <w:rsid w:val="00592ADD"/>
    <w:rsid w:val="00592D1C"/>
    <w:rsid w:val="00592DED"/>
    <w:rsid w:val="00592F27"/>
    <w:rsid w:val="005932B4"/>
    <w:rsid w:val="005934F7"/>
    <w:rsid w:val="005935CE"/>
    <w:rsid w:val="00593DF0"/>
    <w:rsid w:val="0059405B"/>
    <w:rsid w:val="00594CC9"/>
    <w:rsid w:val="0059568F"/>
    <w:rsid w:val="00595DD3"/>
    <w:rsid w:val="00596502"/>
    <w:rsid w:val="00596DF9"/>
    <w:rsid w:val="00597116"/>
    <w:rsid w:val="005971F1"/>
    <w:rsid w:val="005A01A1"/>
    <w:rsid w:val="005A0503"/>
    <w:rsid w:val="005A05DA"/>
    <w:rsid w:val="005A073C"/>
    <w:rsid w:val="005A1FE2"/>
    <w:rsid w:val="005A218C"/>
    <w:rsid w:val="005A304A"/>
    <w:rsid w:val="005A30B4"/>
    <w:rsid w:val="005A3BD2"/>
    <w:rsid w:val="005A3C50"/>
    <w:rsid w:val="005A43E8"/>
    <w:rsid w:val="005A551D"/>
    <w:rsid w:val="005A58E8"/>
    <w:rsid w:val="005A6B5D"/>
    <w:rsid w:val="005A7257"/>
    <w:rsid w:val="005A7B8D"/>
    <w:rsid w:val="005B00AE"/>
    <w:rsid w:val="005B02D8"/>
    <w:rsid w:val="005B06B1"/>
    <w:rsid w:val="005B1074"/>
    <w:rsid w:val="005B17CB"/>
    <w:rsid w:val="005B1911"/>
    <w:rsid w:val="005B19A9"/>
    <w:rsid w:val="005B1B6A"/>
    <w:rsid w:val="005B2343"/>
    <w:rsid w:val="005B241F"/>
    <w:rsid w:val="005B380B"/>
    <w:rsid w:val="005B3C33"/>
    <w:rsid w:val="005B4673"/>
    <w:rsid w:val="005B4762"/>
    <w:rsid w:val="005B584D"/>
    <w:rsid w:val="005B5D88"/>
    <w:rsid w:val="005B6032"/>
    <w:rsid w:val="005B77C3"/>
    <w:rsid w:val="005C0166"/>
    <w:rsid w:val="005C04F0"/>
    <w:rsid w:val="005C0730"/>
    <w:rsid w:val="005C0C27"/>
    <w:rsid w:val="005C1588"/>
    <w:rsid w:val="005C3058"/>
    <w:rsid w:val="005C3BE8"/>
    <w:rsid w:val="005C3C23"/>
    <w:rsid w:val="005C5495"/>
    <w:rsid w:val="005C59F6"/>
    <w:rsid w:val="005C5AB2"/>
    <w:rsid w:val="005C5C86"/>
    <w:rsid w:val="005C61F8"/>
    <w:rsid w:val="005C6B7B"/>
    <w:rsid w:val="005C6CEC"/>
    <w:rsid w:val="005C6E35"/>
    <w:rsid w:val="005C6F0C"/>
    <w:rsid w:val="005C7B7A"/>
    <w:rsid w:val="005D04F5"/>
    <w:rsid w:val="005D06A3"/>
    <w:rsid w:val="005D07D6"/>
    <w:rsid w:val="005D08F5"/>
    <w:rsid w:val="005D0B74"/>
    <w:rsid w:val="005D19BB"/>
    <w:rsid w:val="005D2780"/>
    <w:rsid w:val="005D2ED9"/>
    <w:rsid w:val="005D3B6A"/>
    <w:rsid w:val="005D3F70"/>
    <w:rsid w:val="005D4111"/>
    <w:rsid w:val="005D44DB"/>
    <w:rsid w:val="005D4ABC"/>
    <w:rsid w:val="005D5143"/>
    <w:rsid w:val="005D6DE1"/>
    <w:rsid w:val="005D6FD8"/>
    <w:rsid w:val="005D75F2"/>
    <w:rsid w:val="005D76CB"/>
    <w:rsid w:val="005D7B8A"/>
    <w:rsid w:val="005E0147"/>
    <w:rsid w:val="005E0237"/>
    <w:rsid w:val="005E061F"/>
    <w:rsid w:val="005E087E"/>
    <w:rsid w:val="005E0BDE"/>
    <w:rsid w:val="005E28AD"/>
    <w:rsid w:val="005E2A55"/>
    <w:rsid w:val="005E2F9C"/>
    <w:rsid w:val="005E3A5A"/>
    <w:rsid w:val="005E3DC5"/>
    <w:rsid w:val="005E3EF6"/>
    <w:rsid w:val="005E4566"/>
    <w:rsid w:val="005E45CA"/>
    <w:rsid w:val="005E54D9"/>
    <w:rsid w:val="005E58D4"/>
    <w:rsid w:val="005E5AEE"/>
    <w:rsid w:val="005E6110"/>
    <w:rsid w:val="005E6D52"/>
    <w:rsid w:val="005F00EA"/>
    <w:rsid w:val="005F02CA"/>
    <w:rsid w:val="005F05B8"/>
    <w:rsid w:val="005F065A"/>
    <w:rsid w:val="005F0914"/>
    <w:rsid w:val="005F0AF5"/>
    <w:rsid w:val="005F1101"/>
    <w:rsid w:val="005F1DC6"/>
    <w:rsid w:val="005F25EF"/>
    <w:rsid w:val="005F2D15"/>
    <w:rsid w:val="005F2EE0"/>
    <w:rsid w:val="005F3375"/>
    <w:rsid w:val="005F3B31"/>
    <w:rsid w:val="005F3F35"/>
    <w:rsid w:val="005F4446"/>
    <w:rsid w:val="005F55C1"/>
    <w:rsid w:val="005F60CF"/>
    <w:rsid w:val="005F60D1"/>
    <w:rsid w:val="005F7216"/>
    <w:rsid w:val="005F7CCE"/>
    <w:rsid w:val="0060010E"/>
    <w:rsid w:val="00600A3C"/>
    <w:rsid w:val="006018B4"/>
    <w:rsid w:val="00601AE4"/>
    <w:rsid w:val="00601BA3"/>
    <w:rsid w:val="00602526"/>
    <w:rsid w:val="00602BFE"/>
    <w:rsid w:val="0060304B"/>
    <w:rsid w:val="006034A5"/>
    <w:rsid w:val="006035FC"/>
    <w:rsid w:val="00603F31"/>
    <w:rsid w:val="0060597F"/>
    <w:rsid w:val="00605CD5"/>
    <w:rsid w:val="006066C9"/>
    <w:rsid w:val="0060672A"/>
    <w:rsid w:val="00606E03"/>
    <w:rsid w:val="00606E65"/>
    <w:rsid w:val="00607D49"/>
    <w:rsid w:val="00611AE3"/>
    <w:rsid w:val="0061283B"/>
    <w:rsid w:val="00612912"/>
    <w:rsid w:val="00612CB8"/>
    <w:rsid w:val="00612DEF"/>
    <w:rsid w:val="00612E03"/>
    <w:rsid w:val="00613602"/>
    <w:rsid w:val="00613E3E"/>
    <w:rsid w:val="00614325"/>
    <w:rsid w:val="006152C2"/>
    <w:rsid w:val="006154D9"/>
    <w:rsid w:val="006165E7"/>
    <w:rsid w:val="00616B46"/>
    <w:rsid w:val="0061732D"/>
    <w:rsid w:val="00617589"/>
    <w:rsid w:val="00617BDC"/>
    <w:rsid w:val="00617F37"/>
    <w:rsid w:val="00617FD9"/>
    <w:rsid w:val="006202C6"/>
    <w:rsid w:val="00620406"/>
    <w:rsid w:val="006209D9"/>
    <w:rsid w:val="006209FF"/>
    <w:rsid w:val="00620C6E"/>
    <w:rsid w:val="006219DE"/>
    <w:rsid w:val="00621A90"/>
    <w:rsid w:val="006220A4"/>
    <w:rsid w:val="006224F8"/>
    <w:rsid w:val="00622C43"/>
    <w:rsid w:val="00623C5C"/>
    <w:rsid w:val="00624428"/>
    <w:rsid w:val="0062485E"/>
    <w:rsid w:val="00624C5C"/>
    <w:rsid w:val="006254F3"/>
    <w:rsid w:val="006257F4"/>
    <w:rsid w:val="00625BC2"/>
    <w:rsid w:val="00625C2D"/>
    <w:rsid w:val="00626C44"/>
    <w:rsid w:val="006272CB"/>
    <w:rsid w:val="00627821"/>
    <w:rsid w:val="00627A4E"/>
    <w:rsid w:val="00627C7D"/>
    <w:rsid w:val="00627F13"/>
    <w:rsid w:val="00630574"/>
    <w:rsid w:val="00630748"/>
    <w:rsid w:val="00630924"/>
    <w:rsid w:val="00630C25"/>
    <w:rsid w:val="00631654"/>
    <w:rsid w:val="00632701"/>
    <w:rsid w:val="0063277A"/>
    <w:rsid w:val="00632C1F"/>
    <w:rsid w:val="00632D0B"/>
    <w:rsid w:val="00632D1C"/>
    <w:rsid w:val="006330F4"/>
    <w:rsid w:val="0063338D"/>
    <w:rsid w:val="006344B6"/>
    <w:rsid w:val="00634D96"/>
    <w:rsid w:val="006354F4"/>
    <w:rsid w:val="006355D9"/>
    <w:rsid w:val="00635FCD"/>
    <w:rsid w:val="0063605E"/>
    <w:rsid w:val="00637B38"/>
    <w:rsid w:val="00637DFB"/>
    <w:rsid w:val="00640124"/>
    <w:rsid w:val="00640838"/>
    <w:rsid w:val="00640894"/>
    <w:rsid w:val="00640C1F"/>
    <w:rsid w:val="0064102A"/>
    <w:rsid w:val="0064123C"/>
    <w:rsid w:val="00641350"/>
    <w:rsid w:val="006413F5"/>
    <w:rsid w:val="00641C8D"/>
    <w:rsid w:val="00642342"/>
    <w:rsid w:val="00642B74"/>
    <w:rsid w:val="00644134"/>
    <w:rsid w:val="00644A48"/>
    <w:rsid w:val="00644A62"/>
    <w:rsid w:val="00644B7C"/>
    <w:rsid w:val="00644C65"/>
    <w:rsid w:val="00644E7A"/>
    <w:rsid w:val="00646358"/>
    <w:rsid w:val="00646963"/>
    <w:rsid w:val="00646BBC"/>
    <w:rsid w:val="0064748B"/>
    <w:rsid w:val="006478E9"/>
    <w:rsid w:val="00647B0A"/>
    <w:rsid w:val="006504F8"/>
    <w:rsid w:val="00650506"/>
    <w:rsid w:val="00650C1A"/>
    <w:rsid w:val="00650F08"/>
    <w:rsid w:val="00651529"/>
    <w:rsid w:val="00653214"/>
    <w:rsid w:val="00653ADD"/>
    <w:rsid w:val="00654606"/>
    <w:rsid w:val="00654C4D"/>
    <w:rsid w:val="00654C8B"/>
    <w:rsid w:val="006553C3"/>
    <w:rsid w:val="00655B84"/>
    <w:rsid w:val="00655BFF"/>
    <w:rsid w:val="00655EDA"/>
    <w:rsid w:val="006561D3"/>
    <w:rsid w:val="00656CCB"/>
    <w:rsid w:val="00656D83"/>
    <w:rsid w:val="00657D1D"/>
    <w:rsid w:val="00657FE4"/>
    <w:rsid w:val="00660591"/>
    <w:rsid w:val="00660D8D"/>
    <w:rsid w:val="006617F2"/>
    <w:rsid w:val="00661B0B"/>
    <w:rsid w:val="00661B77"/>
    <w:rsid w:val="006622A8"/>
    <w:rsid w:val="006627D7"/>
    <w:rsid w:val="00663D58"/>
    <w:rsid w:val="00663F21"/>
    <w:rsid w:val="006649AE"/>
    <w:rsid w:val="006655EC"/>
    <w:rsid w:val="006660AC"/>
    <w:rsid w:val="0066672A"/>
    <w:rsid w:val="006679DE"/>
    <w:rsid w:val="006701A3"/>
    <w:rsid w:val="0067052F"/>
    <w:rsid w:val="006706B9"/>
    <w:rsid w:val="00670D51"/>
    <w:rsid w:val="00671738"/>
    <w:rsid w:val="00671A2C"/>
    <w:rsid w:val="00671C7D"/>
    <w:rsid w:val="00673203"/>
    <w:rsid w:val="00673F93"/>
    <w:rsid w:val="00674233"/>
    <w:rsid w:val="006744E9"/>
    <w:rsid w:val="00674822"/>
    <w:rsid w:val="00674B20"/>
    <w:rsid w:val="00674D42"/>
    <w:rsid w:val="006756E3"/>
    <w:rsid w:val="00675949"/>
    <w:rsid w:val="00676550"/>
    <w:rsid w:val="0067673D"/>
    <w:rsid w:val="0067694C"/>
    <w:rsid w:val="006769E7"/>
    <w:rsid w:val="00676F09"/>
    <w:rsid w:val="006800EA"/>
    <w:rsid w:val="00680630"/>
    <w:rsid w:val="00680FBD"/>
    <w:rsid w:val="00681179"/>
    <w:rsid w:val="00681786"/>
    <w:rsid w:val="00681BE4"/>
    <w:rsid w:val="00681FB9"/>
    <w:rsid w:val="0068315E"/>
    <w:rsid w:val="00683526"/>
    <w:rsid w:val="0068395B"/>
    <w:rsid w:val="00683CBC"/>
    <w:rsid w:val="006841B0"/>
    <w:rsid w:val="00684DC6"/>
    <w:rsid w:val="0068575B"/>
    <w:rsid w:val="00686DF4"/>
    <w:rsid w:val="0068756D"/>
    <w:rsid w:val="006900F1"/>
    <w:rsid w:val="0069097F"/>
    <w:rsid w:val="006912FE"/>
    <w:rsid w:val="00692196"/>
    <w:rsid w:val="00692524"/>
    <w:rsid w:val="0069257D"/>
    <w:rsid w:val="00693216"/>
    <w:rsid w:val="006934D6"/>
    <w:rsid w:val="00694042"/>
    <w:rsid w:val="0069449C"/>
    <w:rsid w:val="00694B56"/>
    <w:rsid w:val="00695508"/>
    <w:rsid w:val="00695EAC"/>
    <w:rsid w:val="00695FB8"/>
    <w:rsid w:val="00696057"/>
    <w:rsid w:val="00696285"/>
    <w:rsid w:val="00696639"/>
    <w:rsid w:val="00696A99"/>
    <w:rsid w:val="00696EC5"/>
    <w:rsid w:val="006A0A46"/>
    <w:rsid w:val="006A0BA5"/>
    <w:rsid w:val="006A0E50"/>
    <w:rsid w:val="006A1386"/>
    <w:rsid w:val="006A20FF"/>
    <w:rsid w:val="006A243E"/>
    <w:rsid w:val="006A2799"/>
    <w:rsid w:val="006A2B91"/>
    <w:rsid w:val="006A3153"/>
    <w:rsid w:val="006A3172"/>
    <w:rsid w:val="006A363B"/>
    <w:rsid w:val="006A3779"/>
    <w:rsid w:val="006A37FB"/>
    <w:rsid w:val="006A3971"/>
    <w:rsid w:val="006A3A2C"/>
    <w:rsid w:val="006A3A92"/>
    <w:rsid w:val="006A3C2A"/>
    <w:rsid w:val="006A43BE"/>
    <w:rsid w:val="006A446C"/>
    <w:rsid w:val="006A4F2A"/>
    <w:rsid w:val="006A4F84"/>
    <w:rsid w:val="006A58C0"/>
    <w:rsid w:val="006A5E41"/>
    <w:rsid w:val="006A680B"/>
    <w:rsid w:val="006A7B88"/>
    <w:rsid w:val="006A7FE0"/>
    <w:rsid w:val="006B00CD"/>
    <w:rsid w:val="006B04B4"/>
    <w:rsid w:val="006B0E55"/>
    <w:rsid w:val="006B2144"/>
    <w:rsid w:val="006B378A"/>
    <w:rsid w:val="006B3CCE"/>
    <w:rsid w:val="006B417E"/>
    <w:rsid w:val="006B481D"/>
    <w:rsid w:val="006B5776"/>
    <w:rsid w:val="006B6735"/>
    <w:rsid w:val="006B6BAE"/>
    <w:rsid w:val="006B7583"/>
    <w:rsid w:val="006C0707"/>
    <w:rsid w:val="006C0846"/>
    <w:rsid w:val="006C0B5F"/>
    <w:rsid w:val="006C1286"/>
    <w:rsid w:val="006C1576"/>
    <w:rsid w:val="006C1F08"/>
    <w:rsid w:val="006C2615"/>
    <w:rsid w:val="006C3273"/>
    <w:rsid w:val="006C3595"/>
    <w:rsid w:val="006C3708"/>
    <w:rsid w:val="006C3B90"/>
    <w:rsid w:val="006C4CD6"/>
    <w:rsid w:val="006C4E97"/>
    <w:rsid w:val="006C54A6"/>
    <w:rsid w:val="006C5A21"/>
    <w:rsid w:val="006C5AE0"/>
    <w:rsid w:val="006C743C"/>
    <w:rsid w:val="006C754C"/>
    <w:rsid w:val="006C79E1"/>
    <w:rsid w:val="006C7EF9"/>
    <w:rsid w:val="006C7FFD"/>
    <w:rsid w:val="006D0061"/>
    <w:rsid w:val="006D00CC"/>
    <w:rsid w:val="006D029A"/>
    <w:rsid w:val="006D1248"/>
    <w:rsid w:val="006D1D66"/>
    <w:rsid w:val="006D24E3"/>
    <w:rsid w:val="006D4537"/>
    <w:rsid w:val="006D498F"/>
    <w:rsid w:val="006D4E0A"/>
    <w:rsid w:val="006D50A0"/>
    <w:rsid w:val="006D5ECB"/>
    <w:rsid w:val="006D6429"/>
    <w:rsid w:val="006D68D4"/>
    <w:rsid w:val="006D68EA"/>
    <w:rsid w:val="006D7037"/>
    <w:rsid w:val="006E07E7"/>
    <w:rsid w:val="006E0C59"/>
    <w:rsid w:val="006E0CC9"/>
    <w:rsid w:val="006E0E33"/>
    <w:rsid w:val="006E11E8"/>
    <w:rsid w:val="006E11FA"/>
    <w:rsid w:val="006E129D"/>
    <w:rsid w:val="006E1427"/>
    <w:rsid w:val="006E1A9D"/>
    <w:rsid w:val="006E2D6E"/>
    <w:rsid w:val="006E319B"/>
    <w:rsid w:val="006E39B6"/>
    <w:rsid w:val="006E3CD4"/>
    <w:rsid w:val="006E3D8F"/>
    <w:rsid w:val="006E43FB"/>
    <w:rsid w:val="006E461B"/>
    <w:rsid w:val="006E4DC7"/>
    <w:rsid w:val="006E59DA"/>
    <w:rsid w:val="006E5CBC"/>
    <w:rsid w:val="006E64D2"/>
    <w:rsid w:val="006E6562"/>
    <w:rsid w:val="006E6BD2"/>
    <w:rsid w:val="006E6D20"/>
    <w:rsid w:val="006E7288"/>
    <w:rsid w:val="006E741F"/>
    <w:rsid w:val="006E78CE"/>
    <w:rsid w:val="006F01CD"/>
    <w:rsid w:val="006F2097"/>
    <w:rsid w:val="006F20FB"/>
    <w:rsid w:val="006F2767"/>
    <w:rsid w:val="006F2955"/>
    <w:rsid w:val="006F2AA9"/>
    <w:rsid w:val="006F2AE7"/>
    <w:rsid w:val="006F3DEA"/>
    <w:rsid w:val="006F3FAF"/>
    <w:rsid w:val="006F4671"/>
    <w:rsid w:val="006F6307"/>
    <w:rsid w:val="006F68E1"/>
    <w:rsid w:val="006F74D5"/>
    <w:rsid w:val="006F7A5B"/>
    <w:rsid w:val="006F7E50"/>
    <w:rsid w:val="00700534"/>
    <w:rsid w:val="00700922"/>
    <w:rsid w:val="00700957"/>
    <w:rsid w:val="007010BD"/>
    <w:rsid w:val="00701454"/>
    <w:rsid w:val="0070165D"/>
    <w:rsid w:val="00701BAD"/>
    <w:rsid w:val="00702256"/>
    <w:rsid w:val="00702965"/>
    <w:rsid w:val="00702F0B"/>
    <w:rsid w:val="007042CB"/>
    <w:rsid w:val="00704B61"/>
    <w:rsid w:val="0070502F"/>
    <w:rsid w:val="00705928"/>
    <w:rsid w:val="00705E0D"/>
    <w:rsid w:val="00706105"/>
    <w:rsid w:val="00707147"/>
    <w:rsid w:val="007074E5"/>
    <w:rsid w:val="00707970"/>
    <w:rsid w:val="00707B14"/>
    <w:rsid w:val="007106EA"/>
    <w:rsid w:val="00710DB5"/>
    <w:rsid w:val="007112FA"/>
    <w:rsid w:val="0071170E"/>
    <w:rsid w:val="0071191F"/>
    <w:rsid w:val="00711DBF"/>
    <w:rsid w:val="007123B4"/>
    <w:rsid w:val="00712FBF"/>
    <w:rsid w:val="00713C90"/>
    <w:rsid w:val="00714766"/>
    <w:rsid w:val="00715DD6"/>
    <w:rsid w:val="007162C5"/>
    <w:rsid w:val="00716B02"/>
    <w:rsid w:val="00716BA9"/>
    <w:rsid w:val="00716DCE"/>
    <w:rsid w:val="007176DC"/>
    <w:rsid w:val="00717C0D"/>
    <w:rsid w:val="00717D53"/>
    <w:rsid w:val="007202D8"/>
    <w:rsid w:val="007205BD"/>
    <w:rsid w:val="00720660"/>
    <w:rsid w:val="00720671"/>
    <w:rsid w:val="00720AC1"/>
    <w:rsid w:val="00721E32"/>
    <w:rsid w:val="007231CC"/>
    <w:rsid w:val="00723FD5"/>
    <w:rsid w:val="00724100"/>
    <w:rsid w:val="00724304"/>
    <w:rsid w:val="0072492B"/>
    <w:rsid w:val="00724CDB"/>
    <w:rsid w:val="00724F9B"/>
    <w:rsid w:val="007255E7"/>
    <w:rsid w:val="0072565A"/>
    <w:rsid w:val="00725CE8"/>
    <w:rsid w:val="00725F0B"/>
    <w:rsid w:val="007260A6"/>
    <w:rsid w:val="00727A25"/>
    <w:rsid w:val="00727F27"/>
    <w:rsid w:val="00730096"/>
    <w:rsid w:val="0073037A"/>
    <w:rsid w:val="007309F3"/>
    <w:rsid w:val="007319D1"/>
    <w:rsid w:val="00731C32"/>
    <w:rsid w:val="0073212D"/>
    <w:rsid w:val="007321BE"/>
    <w:rsid w:val="007321C2"/>
    <w:rsid w:val="00732251"/>
    <w:rsid w:val="00732AEA"/>
    <w:rsid w:val="00732CDA"/>
    <w:rsid w:val="00732E53"/>
    <w:rsid w:val="00732F1F"/>
    <w:rsid w:val="007330C8"/>
    <w:rsid w:val="0073318F"/>
    <w:rsid w:val="007333CA"/>
    <w:rsid w:val="0073373B"/>
    <w:rsid w:val="00733AF7"/>
    <w:rsid w:val="00734F7A"/>
    <w:rsid w:val="0073502B"/>
    <w:rsid w:val="007367FD"/>
    <w:rsid w:val="00736AFD"/>
    <w:rsid w:val="00736EAB"/>
    <w:rsid w:val="00736F37"/>
    <w:rsid w:val="00737177"/>
    <w:rsid w:val="007375D2"/>
    <w:rsid w:val="007406F9"/>
    <w:rsid w:val="007413A3"/>
    <w:rsid w:val="007416DC"/>
    <w:rsid w:val="00741ACC"/>
    <w:rsid w:val="007423E2"/>
    <w:rsid w:val="00742431"/>
    <w:rsid w:val="007428EB"/>
    <w:rsid w:val="0074378E"/>
    <w:rsid w:val="00743BA3"/>
    <w:rsid w:val="007443A9"/>
    <w:rsid w:val="00744789"/>
    <w:rsid w:val="00744F5E"/>
    <w:rsid w:val="00745271"/>
    <w:rsid w:val="00745550"/>
    <w:rsid w:val="00745699"/>
    <w:rsid w:val="00745767"/>
    <w:rsid w:val="007469DD"/>
    <w:rsid w:val="00746B3A"/>
    <w:rsid w:val="00746C2C"/>
    <w:rsid w:val="00746D15"/>
    <w:rsid w:val="007477EC"/>
    <w:rsid w:val="0074781B"/>
    <w:rsid w:val="00747C7D"/>
    <w:rsid w:val="007500ED"/>
    <w:rsid w:val="00750164"/>
    <w:rsid w:val="0075023C"/>
    <w:rsid w:val="007502E8"/>
    <w:rsid w:val="007504AF"/>
    <w:rsid w:val="00750D09"/>
    <w:rsid w:val="00750FAC"/>
    <w:rsid w:val="007520B2"/>
    <w:rsid w:val="0075232B"/>
    <w:rsid w:val="00752422"/>
    <w:rsid w:val="00752890"/>
    <w:rsid w:val="00753165"/>
    <w:rsid w:val="007532A0"/>
    <w:rsid w:val="00753DDF"/>
    <w:rsid w:val="00753EB7"/>
    <w:rsid w:val="0075467C"/>
    <w:rsid w:val="00754DDF"/>
    <w:rsid w:val="0075501B"/>
    <w:rsid w:val="007556E3"/>
    <w:rsid w:val="00757CC5"/>
    <w:rsid w:val="00757DDF"/>
    <w:rsid w:val="007607C1"/>
    <w:rsid w:val="007613F4"/>
    <w:rsid w:val="00761461"/>
    <w:rsid w:val="007614DA"/>
    <w:rsid w:val="00761628"/>
    <w:rsid w:val="00761922"/>
    <w:rsid w:val="00761BA8"/>
    <w:rsid w:val="00762904"/>
    <w:rsid w:val="00762B12"/>
    <w:rsid w:val="0076328F"/>
    <w:rsid w:val="0076355B"/>
    <w:rsid w:val="0076382D"/>
    <w:rsid w:val="00764299"/>
    <w:rsid w:val="007645C5"/>
    <w:rsid w:val="00764EA7"/>
    <w:rsid w:val="00765AB1"/>
    <w:rsid w:val="0076796D"/>
    <w:rsid w:val="0077070E"/>
    <w:rsid w:val="00770FA9"/>
    <w:rsid w:val="0077174B"/>
    <w:rsid w:val="007717D9"/>
    <w:rsid w:val="007718E0"/>
    <w:rsid w:val="00773229"/>
    <w:rsid w:val="007743DE"/>
    <w:rsid w:val="00775023"/>
    <w:rsid w:val="0077548B"/>
    <w:rsid w:val="00775D39"/>
    <w:rsid w:val="00775D62"/>
    <w:rsid w:val="007765FF"/>
    <w:rsid w:val="00777629"/>
    <w:rsid w:val="007778FD"/>
    <w:rsid w:val="00780D29"/>
    <w:rsid w:val="00780F06"/>
    <w:rsid w:val="00781AF8"/>
    <w:rsid w:val="00781B24"/>
    <w:rsid w:val="00781B8C"/>
    <w:rsid w:val="007828DC"/>
    <w:rsid w:val="00782F1D"/>
    <w:rsid w:val="0078398B"/>
    <w:rsid w:val="00783D00"/>
    <w:rsid w:val="00783EB8"/>
    <w:rsid w:val="00783F7B"/>
    <w:rsid w:val="00784853"/>
    <w:rsid w:val="00784F50"/>
    <w:rsid w:val="00785FC7"/>
    <w:rsid w:val="00786206"/>
    <w:rsid w:val="0078651A"/>
    <w:rsid w:val="00786549"/>
    <w:rsid w:val="00786573"/>
    <w:rsid w:val="00786705"/>
    <w:rsid w:val="007869AA"/>
    <w:rsid w:val="0078714A"/>
    <w:rsid w:val="007877BA"/>
    <w:rsid w:val="00787820"/>
    <w:rsid w:val="00787B21"/>
    <w:rsid w:val="00791192"/>
    <w:rsid w:val="0079167D"/>
    <w:rsid w:val="0079193E"/>
    <w:rsid w:val="00791DC7"/>
    <w:rsid w:val="007928D8"/>
    <w:rsid w:val="00792DDB"/>
    <w:rsid w:val="00793B9D"/>
    <w:rsid w:val="007944D6"/>
    <w:rsid w:val="00794AF9"/>
    <w:rsid w:val="00795164"/>
    <w:rsid w:val="00795B41"/>
    <w:rsid w:val="007960E1"/>
    <w:rsid w:val="00796256"/>
    <w:rsid w:val="0079648A"/>
    <w:rsid w:val="00796D0A"/>
    <w:rsid w:val="0079712C"/>
    <w:rsid w:val="007971ED"/>
    <w:rsid w:val="007972A6"/>
    <w:rsid w:val="007975F7"/>
    <w:rsid w:val="00797EE8"/>
    <w:rsid w:val="007A00F7"/>
    <w:rsid w:val="007A0A8E"/>
    <w:rsid w:val="007A0B02"/>
    <w:rsid w:val="007A10C3"/>
    <w:rsid w:val="007A283D"/>
    <w:rsid w:val="007A3860"/>
    <w:rsid w:val="007A393B"/>
    <w:rsid w:val="007A3F5A"/>
    <w:rsid w:val="007A42D6"/>
    <w:rsid w:val="007A4489"/>
    <w:rsid w:val="007A476B"/>
    <w:rsid w:val="007A4A85"/>
    <w:rsid w:val="007A4DA5"/>
    <w:rsid w:val="007A4FEC"/>
    <w:rsid w:val="007A5209"/>
    <w:rsid w:val="007A549C"/>
    <w:rsid w:val="007A6361"/>
    <w:rsid w:val="007A6ADB"/>
    <w:rsid w:val="007A7C68"/>
    <w:rsid w:val="007A7E18"/>
    <w:rsid w:val="007B0B67"/>
    <w:rsid w:val="007B13AC"/>
    <w:rsid w:val="007B14BC"/>
    <w:rsid w:val="007B1728"/>
    <w:rsid w:val="007B1E58"/>
    <w:rsid w:val="007B1EE5"/>
    <w:rsid w:val="007B2294"/>
    <w:rsid w:val="007B34CF"/>
    <w:rsid w:val="007B3733"/>
    <w:rsid w:val="007B3EDA"/>
    <w:rsid w:val="007B58C1"/>
    <w:rsid w:val="007B68D5"/>
    <w:rsid w:val="007C001C"/>
    <w:rsid w:val="007C0094"/>
    <w:rsid w:val="007C0AF1"/>
    <w:rsid w:val="007C0B40"/>
    <w:rsid w:val="007C149F"/>
    <w:rsid w:val="007C1518"/>
    <w:rsid w:val="007C172C"/>
    <w:rsid w:val="007C17AD"/>
    <w:rsid w:val="007C19F6"/>
    <w:rsid w:val="007C24A2"/>
    <w:rsid w:val="007C2762"/>
    <w:rsid w:val="007C33C7"/>
    <w:rsid w:val="007C49EF"/>
    <w:rsid w:val="007C6137"/>
    <w:rsid w:val="007C63EB"/>
    <w:rsid w:val="007C6888"/>
    <w:rsid w:val="007C6C3B"/>
    <w:rsid w:val="007C7102"/>
    <w:rsid w:val="007C710C"/>
    <w:rsid w:val="007C7CCF"/>
    <w:rsid w:val="007C7D85"/>
    <w:rsid w:val="007D071A"/>
    <w:rsid w:val="007D0741"/>
    <w:rsid w:val="007D0BD3"/>
    <w:rsid w:val="007D0E9D"/>
    <w:rsid w:val="007D1939"/>
    <w:rsid w:val="007D2358"/>
    <w:rsid w:val="007D24BD"/>
    <w:rsid w:val="007D25BD"/>
    <w:rsid w:val="007D28BB"/>
    <w:rsid w:val="007D2F49"/>
    <w:rsid w:val="007D3642"/>
    <w:rsid w:val="007D40AD"/>
    <w:rsid w:val="007D4B34"/>
    <w:rsid w:val="007D5AB3"/>
    <w:rsid w:val="007D610C"/>
    <w:rsid w:val="007D7B29"/>
    <w:rsid w:val="007D7B57"/>
    <w:rsid w:val="007D7B71"/>
    <w:rsid w:val="007E015A"/>
    <w:rsid w:val="007E0334"/>
    <w:rsid w:val="007E082A"/>
    <w:rsid w:val="007E09C4"/>
    <w:rsid w:val="007E0B6B"/>
    <w:rsid w:val="007E0BC7"/>
    <w:rsid w:val="007E0DBC"/>
    <w:rsid w:val="007E0EF7"/>
    <w:rsid w:val="007E0F95"/>
    <w:rsid w:val="007E0FBA"/>
    <w:rsid w:val="007E24BC"/>
    <w:rsid w:val="007E300A"/>
    <w:rsid w:val="007E3CD0"/>
    <w:rsid w:val="007E3E7F"/>
    <w:rsid w:val="007E40EB"/>
    <w:rsid w:val="007E47A7"/>
    <w:rsid w:val="007E4967"/>
    <w:rsid w:val="007E4D38"/>
    <w:rsid w:val="007E561B"/>
    <w:rsid w:val="007E5B52"/>
    <w:rsid w:val="007E5C83"/>
    <w:rsid w:val="007E60B8"/>
    <w:rsid w:val="007E6125"/>
    <w:rsid w:val="007E73CB"/>
    <w:rsid w:val="007E7561"/>
    <w:rsid w:val="007E7D22"/>
    <w:rsid w:val="007F0713"/>
    <w:rsid w:val="007F07B9"/>
    <w:rsid w:val="007F0C67"/>
    <w:rsid w:val="007F183F"/>
    <w:rsid w:val="007F1A49"/>
    <w:rsid w:val="007F1F98"/>
    <w:rsid w:val="007F20CB"/>
    <w:rsid w:val="007F2B48"/>
    <w:rsid w:val="007F31C2"/>
    <w:rsid w:val="007F3362"/>
    <w:rsid w:val="007F3562"/>
    <w:rsid w:val="007F3756"/>
    <w:rsid w:val="007F5A38"/>
    <w:rsid w:val="007F5E93"/>
    <w:rsid w:val="007F6372"/>
    <w:rsid w:val="007F6910"/>
    <w:rsid w:val="007F6D01"/>
    <w:rsid w:val="007F6F49"/>
    <w:rsid w:val="00800AD7"/>
    <w:rsid w:val="00800CDE"/>
    <w:rsid w:val="00800E83"/>
    <w:rsid w:val="00800FBF"/>
    <w:rsid w:val="00801011"/>
    <w:rsid w:val="0080160E"/>
    <w:rsid w:val="00801821"/>
    <w:rsid w:val="00801CF3"/>
    <w:rsid w:val="00801F91"/>
    <w:rsid w:val="00802327"/>
    <w:rsid w:val="00803459"/>
    <w:rsid w:val="008035C1"/>
    <w:rsid w:val="00803D76"/>
    <w:rsid w:val="0080422F"/>
    <w:rsid w:val="008044A1"/>
    <w:rsid w:val="008049E3"/>
    <w:rsid w:val="00804BC7"/>
    <w:rsid w:val="00804F10"/>
    <w:rsid w:val="00805098"/>
    <w:rsid w:val="00805104"/>
    <w:rsid w:val="008051BA"/>
    <w:rsid w:val="00805414"/>
    <w:rsid w:val="008059AF"/>
    <w:rsid w:val="008059E1"/>
    <w:rsid w:val="0080664A"/>
    <w:rsid w:val="00806DC7"/>
    <w:rsid w:val="0080775C"/>
    <w:rsid w:val="0081017E"/>
    <w:rsid w:val="008102D5"/>
    <w:rsid w:val="0081097A"/>
    <w:rsid w:val="008109AA"/>
    <w:rsid w:val="00810F93"/>
    <w:rsid w:val="00811075"/>
    <w:rsid w:val="0081107B"/>
    <w:rsid w:val="008111FB"/>
    <w:rsid w:val="00811378"/>
    <w:rsid w:val="00811633"/>
    <w:rsid w:val="0081289D"/>
    <w:rsid w:val="00812AED"/>
    <w:rsid w:val="00814618"/>
    <w:rsid w:val="008149B4"/>
    <w:rsid w:val="00814C49"/>
    <w:rsid w:val="0081501E"/>
    <w:rsid w:val="00815470"/>
    <w:rsid w:val="008158E5"/>
    <w:rsid w:val="008159A3"/>
    <w:rsid w:val="00815E14"/>
    <w:rsid w:val="00816205"/>
    <w:rsid w:val="0081680C"/>
    <w:rsid w:val="00816939"/>
    <w:rsid w:val="00816DA3"/>
    <w:rsid w:val="00816F15"/>
    <w:rsid w:val="00817F87"/>
    <w:rsid w:val="00820242"/>
    <w:rsid w:val="008203F8"/>
    <w:rsid w:val="008204AE"/>
    <w:rsid w:val="0082054D"/>
    <w:rsid w:val="00821739"/>
    <w:rsid w:val="00821A72"/>
    <w:rsid w:val="00821C7A"/>
    <w:rsid w:val="00822072"/>
    <w:rsid w:val="00822B07"/>
    <w:rsid w:val="00822C8A"/>
    <w:rsid w:val="00822F74"/>
    <w:rsid w:val="00823060"/>
    <w:rsid w:val="0082351F"/>
    <w:rsid w:val="008236C4"/>
    <w:rsid w:val="008242DC"/>
    <w:rsid w:val="00824ADF"/>
    <w:rsid w:val="00825732"/>
    <w:rsid w:val="00825926"/>
    <w:rsid w:val="00825C0C"/>
    <w:rsid w:val="00825F06"/>
    <w:rsid w:val="0082665D"/>
    <w:rsid w:val="00826A64"/>
    <w:rsid w:val="00826D22"/>
    <w:rsid w:val="0082713C"/>
    <w:rsid w:val="00827BEE"/>
    <w:rsid w:val="00830337"/>
    <w:rsid w:val="008305A2"/>
    <w:rsid w:val="00830E44"/>
    <w:rsid w:val="00831339"/>
    <w:rsid w:val="00831410"/>
    <w:rsid w:val="00831D92"/>
    <w:rsid w:val="00831DE2"/>
    <w:rsid w:val="00832272"/>
    <w:rsid w:val="0083277B"/>
    <w:rsid w:val="008328B8"/>
    <w:rsid w:val="00832A63"/>
    <w:rsid w:val="00832DE2"/>
    <w:rsid w:val="0083394D"/>
    <w:rsid w:val="00833CC3"/>
    <w:rsid w:val="00833EA4"/>
    <w:rsid w:val="00834ED6"/>
    <w:rsid w:val="008350F5"/>
    <w:rsid w:val="0083555F"/>
    <w:rsid w:val="00835575"/>
    <w:rsid w:val="00836FF8"/>
    <w:rsid w:val="008403A2"/>
    <w:rsid w:val="00840B08"/>
    <w:rsid w:val="008414A8"/>
    <w:rsid w:val="0084185D"/>
    <w:rsid w:val="008425EA"/>
    <w:rsid w:val="00842AAE"/>
    <w:rsid w:val="00842D84"/>
    <w:rsid w:val="008431F9"/>
    <w:rsid w:val="008434E3"/>
    <w:rsid w:val="00843C43"/>
    <w:rsid w:val="0084424F"/>
    <w:rsid w:val="00844277"/>
    <w:rsid w:val="00844696"/>
    <w:rsid w:val="00844E7C"/>
    <w:rsid w:val="00845161"/>
    <w:rsid w:val="008457F9"/>
    <w:rsid w:val="008461D8"/>
    <w:rsid w:val="00846333"/>
    <w:rsid w:val="0084657E"/>
    <w:rsid w:val="00846E9E"/>
    <w:rsid w:val="00847B75"/>
    <w:rsid w:val="008510A9"/>
    <w:rsid w:val="00851647"/>
    <w:rsid w:val="0085180F"/>
    <w:rsid w:val="00851C94"/>
    <w:rsid w:val="00851D16"/>
    <w:rsid w:val="008529AE"/>
    <w:rsid w:val="008529CE"/>
    <w:rsid w:val="0085333C"/>
    <w:rsid w:val="00853BAE"/>
    <w:rsid w:val="00853E21"/>
    <w:rsid w:val="00854613"/>
    <w:rsid w:val="00854C45"/>
    <w:rsid w:val="00855DC2"/>
    <w:rsid w:val="00855E47"/>
    <w:rsid w:val="008560E3"/>
    <w:rsid w:val="0085660C"/>
    <w:rsid w:val="00856A9F"/>
    <w:rsid w:val="00857615"/>
    <w:rsid w:val="008576B0"/>
    <w:rsid w:val="0085770A"/>
    <w:rsid w:val="0085794C"/>
    <w:rsid w:val="00857DB0"/>
    <w:rsid w:val="00857E42"/>
    <w:rsid w:val="00860186"/>
    <w:rsid w:val="0086191F"/>
    <w:rsid w:val="00861D23"/>
    <w:rsid w:val="00862502"/>
    <w:rsid w:val="0086256C"/>
    <w:rsid w:val="008628D2"/>
    <w:rsid w:val="008628FF"/>
    <w:rsid w:val="00862A3D"/>
    <w:rsid w:val="008635C4"/>
    <w:rsid w:val="00863882"/>
    <w:rsid w:val="00863CCF"/>
    <w:rsid w:val="008642E9"/>
    <w:rsid w:val="008644F8"/>
    <w:rsid w:val="00864530"/>
    <w:rsid w:val="00864868"/>
    <w:rsid w:val="00864AE9"/>
    <w:rsid w:val="00864D7D"/>
    <w:rsid w:val="008651B1"/>
    <w:rsid w:val="00865840"/>
    <w:rsid w:val="00866040"/>
    <w:rsid w:val="00866859"/>
    <w:rsid w:val="008668FF"/>
    <w:rsid w:val="0086698E"/>
    <w:rsid w:val="00866CE6"/>
    <w:rsid w:val="008673BD"/>
    <w:rsid w:val="00867527"/>
    <w:rsid w:val="00867755"/>
    <w:rsid w:val="00867B0A"/>
    <w:rsid w:val="00870064"/>
    <w:rsid w:val="00870B8A"/>
    <w:rsid w:val="00871068"/>
    <w:rsid w:val="00871112"/>
    <w:rsid w:val="00871251"/>
    <w:rsid w:val="008713BF"/>
    <w:rsid w:val="008715AE"/>
    <w:rsid w:val="008717BC"/>
    <w:rsid w:val="00874383"/>
    <w:rsid w:val="00874CED"/>
    <w:rsid w:val="00874F92"/>
    <w:rsid w:val="008752E5"/>
    <w:rsid w:val="008754DF"/>
    <w:rsid w:val="00875ADE"/>
    <w:rsid w:val="00875FC2"/>
    <w:rsid w:val="0087612A"/>
    <w:rsid w:val="00876130"/>
    <w:rsid w:val="008765BF"/>
    <w:rsid w:val="00876761"/>
    <w:rsid w:val="00876D7D"/>
    <w:rsid w:val="00880F3D"/>
    <w:rsid w:val="00881044"/>
    <w:rsid w:val="00881D5A"/>
    <w:rsid w:val="008834CF"/>
    <w:rsid w:val="008838B0"/>
    <w:rsid w:val="00884209"/>
    <w:rsid w:val="008844CE"/>
    <w:rsid w:val="00884609"/>
    <w:rsid w:val="00884A7C"/>
    <w:rsid w:val="00884DAA"/>
    <w:rsid w:val="00884ED4"/>
    <w:rsid w:val="00885654"/>
    <w:rsid w:val="00886EAE"/>
    <w:rsid w:val="0088720F"/>
    <w:rsid w:val="00887E46"/>
    <w:rsid w:val="00890B44"/>
    <w:rsid w:val="00890FE1"/>
    <w:rsid w:val="0089177B"/>
    <w:rsid w:val="0089195E"/>
    <w:rsid w:val="0089206D"/>
    <w:rsid w:val="00892846"/>
    <w:rsid w:val="008931D9"/>
    <w:rsid w:val="008937A0"/>
    <w:rsid w:val="008937DC"/>
    <w:rsid w:val="00893857"/>
    <w:rsid w:val="00893B27"/>
    <w:rsid w:val="00893CA4"/>
    <w:rsid w:val="00893F64"/>
    <w:rsid w:val="00894A78"/>
    <w:rsid w:val="00894D15"/>
    <w:rsid w:val="00894DBD"/>
    <w:rsid w:val="00895073"/>
    <w:rsid w:val="00895529"/>
    <w:rsid w:val="00895B52"/>
    <w:rsid w:val="00895C87"/>
    <w:rsid w:val="008960B3"/>
    <w:rsid w:val="00896C45"/>
    <w:rsid w:val="00896D6D"/>
    <w:rsid w:val="00897906"/>
    <w:rsid w:val="008A152A"/>
    <w:rsid w:val="008A167B"/>
    <w:rsid w:val="008A17D6"/>
    <w:rsid w:val="008A1F68"/>
    <w:rsid w:val="008A2194"/>
    <w:rsid w:val="008A2BDE"/>
    <w:rsid w:val="008A3D51"/>
    <w:rsid w:val="008A462B"/>
    <w:rsid w:val="008A5002"/>
    <w:rsid w:val="008A5736"/>
    <w:rsid w:val="008A579F"/>
    <w:rsid w:val="008A6097"/>
    <w:rsid w:val="008A62DF"/>
    <w:rsid w:val="008A6DC7"/>
    <w:rsid w:val="008A70F9"/>
    <w:rsid w:val="008B043C"/>
    <w:rsid w:val="008B0EEF"/>
    <w:rsid w:val="008B2BDF"/>
    <w:rsid w:val="008B3492"/>
    <w:rsid w:val="008B3905"/>
    <w:rsid w:val="008B4086"/>
    <w:rsid w:val="008B420A"/>
    <w:rsid w:val="008B48EC"/>
    <w:rsid w:val="008B543C"/>
    <w:rsid w:val="008B54F5"/>
    <w:rsid w:val="008B5BF5"/>
    <w:rsid w:val="008B6FC2"/>
    <w:rsid w:val="008B7A32"/>
    <w:rsid w:val="008C03C6"/>
    <w:rsid w:val="008C04BC"/>
    <w:rsid w:val="008C1378"/>
    <w:rsid w:val="008C13FE"/>
    <w:rsid w:val="008C14E1"/>
    <w:rsid w:val="008C16D5"/>
    <w:rsid w:val="008C2004"/>
    <w:rsid w:val="008C27DD"/>
    <w:rsid w:val="008C2A47"/>
    <w:rsid w:val="008C4624"/>
    <w:rsid w:val="008C49C1"/>
    <w:rsid w:val="008C4D3C"/>
    <w:rsid w:val="008C51B1"/>
    <w:rsid w:val="008C5AAC"/>
    <w:rsid w:val="008C63D4"/>
    <w:rsid w:val="008C67CE"/>
    <w:rsid w:val="008C6F79"/>
    <w:rsid w:val="008C7789"/>
    <w:rsid w:val="008C7BAE"/>
    <w:rsid w:val="008D005F"/>
    <w:rsid w:val="008D039B"/>
    <w:rsid w:val="008D1513"/>
    <w:rsid w:val="008D1BAD"/>
    <w:rsid w:val="008D225B"/>
    <w:rsid w:val="008D3313"/>
    <w:rsid w:val="008D3692"/>
    <w:rsid w:val="008D37FE"/>
    <w:rsid w:val="008D38F7"/>
    <w:rsid w:val="008D4116"/>
    <w:rsid w:val="008D4DC9"/>
    <w:rsid w:val="008D54C8"/>
    <w:rsid w:val="008D5C21"/>
    <w:rsid w:val="008D65CF"/>
    <w:rsid w:val="008D678A"/>
    <w:rsid w:val="008E053B"/>
    <w:rsid w:val="008E0C54"/>
    <w:rsid w:val="008E1670"/>
    <w:rsid w:val="008E25A4"/>
    <w:rsid w:val="008E273B"/>
    <w:rsid w:val="008E2E0F"/>
    <w:rsid w:val="008E3133"/>
    <w:rsid w:val="008E4B08"/>
    <w:rsid w:val="008E50ED"/>
    <w:rsid w:val="008E5505"/>
    <w:rsid w:val="008E6F35"/>
    <w:rsid w:val="008E7ABA"/>
    <w:rsid w:val="008E7ADF"/>
    <w:rsid w:val="008E7C2F"/>
    <w:rsid w:val="008F0037"/>
    <w:rsid w:val="008F01FE"/>
    <w:rsid w:val="008F0260"/>
    <w:rsid w:val="008F0342"/>
    <w:rsid w:val="008F10C0"/>
    <w:rsid w:val="008F17F7"/>
    <w:rsid w:val="008F19F2"/>
    <w:rsid w:val="008F1CC9"/>
    <w:rsid w:val="008F1DE0"/>
    <w:rsid w:val="008F2A6D"/>
    <w:rsid w:val="008F2B32"/>
    <w:rsid w:val="008F3444"/>
    <w:rsid w:val="008F3A69"/>
    <w:rsid w:val="008F3F3D"/>
    <w:rsid w:val="008F3F4A"/>
    <w:rsid w:val="008F4C89"/>
    <w:rsid w:val="008F4E99"/>
    <w:rsid w:val="008F55FF"/>
    <w:rsid w:val="008F602E"/>
    <w:rsid w:val="008F699D"/>
    <w:rsid w:val="008F6C52"/>
    <w:rsid w:val="008F6ECF"/>
    <w:rsid w:val="008F701E"/>
    <w:rsid w:val="008F76D2"/>
    <w:rsid w:val="00901840"/>
    <w:rsid w:val="00901BF8"/>
    <w:rsid w:val="00901D48"/>
    <w:rsid w:val="009028B6"/>
    <w:rsid w:val="009034CD"/>
    <w:rsid w:val="00903EF6"/>
    <w:rsid w:val="00903F06"/>
    <w:rsid w:val="00904845"/>
    <w:rsid w:val="00904BB3"/>
    <w:rsid w:val="00905D31"/>
    <w:rsid w:val="009068F3"/>
    <w:rsid w:val="00906CBF"/>
    <w:rsid w:val="00906F3C"/>
    <w:rsid w:val="00907A50"/>
    <w:rsid w:val="00910380"/>
    <w:rsid w:val="00910B56"/>
    <w:rsid w:val="00910D25"/>
    <w:rsid w:val="00910EE3"/>
    <w:rsid w:val="00911B0C"/>
    <w:rsid w:val="00911C10"/>
    <w:rsid w:val="00911C46"/>
    <w:rsid w:val="0091232F"/>
    <w:rsid w:val="0091238F"/>
    <w:rsid w:val="0091249D"/>
    <w:rsid w:val="00912751"/>
    <w:rsid w:val="009132F4"/>
    <w:rsid w:val="00913392"/>
    <w:rsid w:val="00913787"/>
    <w:rsid w:val="00914223"/>
    <w:rsid w:val="00914CAD"/>
    <w:rsid w:val="00914D49"/>
    <w:rsid w:val="0091509D"/>
    <w:rsid w:val="0091684A"/>
    <w:rsid w:val="00916BA4"/>
    <w:rsid w:val="00917469"/>
    <w:rsid w:val="00920BEC"/>
    <w:rsid w:val="00920EB8"/>
    <w:rsid w:val="00921BD7"/>
    <w:rsid w:val="009245E9"/>
    <w:rsid w:val="00924685"/>
    <w:rsid w:val="00924BCC"/>
    <w:rsid w:val="0092563D"/>
    <w:rsid w:val="00925CC3"/>
    <w:rsid w:val="009264B4"/>
    <w:rsid w:val="00926A9F"/>
    <w:rsid w:val="00926C92"/>
    <w:rsid w:val="00926D9B"/>
    <w:rsid w:val="00926F53"/>
    <w:rsid w:val="009276DD"/>
    <w:rsid w:val="00927E6E"/>
    <w:rsid w:val="0093092D"/>
    <w:rsid w:val="00930A7E"/>
    <w:rsid w:val="009314FC"/>
    <w:rsid w:val="009320EF"/>
    <w:rsid w:val="00932195"/>
    <w:rsid w:val="009324B9"/>
    <w:rsid w:val="009326B5"/>
    <w:rsid w:val="0093334C"/>
    <w:rsid w:val="00933825"/>
    <w:rsid w:val="00933A6A"/>
    <w:rsid w:val="009348E4"/>
    <w:rsid w:val="00934D1C"/>
    <w:rsid w:val="00934D65"/>
    <w:rsid w:val="00934E6B"/>
    <w:rsid w:val="009351A2"/>
    <w:rsid w:val="00935ED0"/>
    <w:rsid w:val="009363AB"/>
    <w:rsid w:val="009364D9"/>
    <w:rsid w:val="009369A1"/>
    <w:rsid w:val="00936A38"/>
    <w:rsid w:val="00936C0A"/>
    <w:rsid w:val="0093709F"/>
    <w:rsid w:val="009372F4"/>
    <w:rsid w:val="00937B26"/>
    <w:rsid w:val="00937E7F"/>
    <w:rsid w:val="009403BE"/>
    <w:rsid w:val="009404ED"/>
    <w:rsid w:val="00940707"/>
    <w:rsid w:val="00940731"/>
    <w:rsid w:val="009407F5"/>
    <w:rsid w:val="009409A1"/>
    <w:rsid w:val="00940B8A"/>
    <w:rsid w:val="00940C25"/>
    <w:rsid w:val="00940C3F"/>
    <w:rsid w:val="00941164"/>
    <w:rsid w:val="0094155D"/>
    <w:rsid w:val="00943AC1"/>
    <w:rsid w:val="00943CDC"/>
    <w:rsid w:val="009455D4"/>
    <w:rsid w:val="00946014"/>
    <w:rsid w:val="009467E3"/>
    <w:rsid w:val="009468ED"/>
    <w:rsid w:val="00947A69"/>
    <w:rsid w:val="00950008"/>
    <w:rsid w:val="009501D3"/>
    <w:rsid w:val="009502FC"/>
    <w:rsid w:val="00950A01"/>
    <w:rsid w:val="00951551"/>
    <w:rsid w:val="00952D06"/>
    <w:rsid w:val="00952F8A"/>
    <w:rsid w:val="00953013"/>
    <w:rsid w:val="00953CE8"/>
    <w:rsid w:val="00953DC9"/>
    <w:rsid w:val="009541A1"/>
    <w:rsid w:val="009544A3"/>
    <w:rsid w:val="009545E9"/>
    <w:rsid w:val="0095476D"/>
    <w:rsid w:val="00954F39"/>
    <w:rsid w:val="009556C7"/>
    <w:rsid w:val="009567AD"/>
    <w:rsid w:val="00956DED"/>
    <w:rsid w:val="00960DBE"/>
    <w:rsid w:val="00960E9E"/>
    <w:rsid w:val="00960EDD"/>
    <w:rsid w:val="00961564"/>
    <w:rsid w:val="00961642"/>
    <w:rsid w:val="009617A0"/>
    <w:rsid w:val="00961948"/>
    <w:rsid w:val="00961B5C"/>
    <w:rsid w:val="0096239A"/>
    <w:rsid w:val="00962B00"/>
    <w:rsid w:val="00962E98"/>
    <w:rsid w:val="00962F2C"/>
    <w:rsid w:val="0096371F"/>
    <w:rsid w:val="009639EC"/>
    <w:rsid w:val="00963FC2"/>
    <w:rsid w:val="00964659"/>
    <w:rsid w:val="00964693"/>
    <w:rsid w:val="00964747"/>
    <w:rsid w:val="009652C1"/>
    <w:rsid w:val="00965EB2"/>
    <w:rsid w:val="00966AFC"/>
    <w:rsid w:val="00966F2F"/>
    <w:rsid w:val="009677F3"/>
    <w:rsid w:val="00967CED"/>
    <w:rsid w:val="00967F03"/>
    <w:rsid w:val="00970506"/>
    <w:rsid w:val="00971117"/>
    <w:rsid w:val="009713E2"/>
    <w:rsid w:val="00971BF6"/>
    <w:rsid w:val="00972537"/>
    <w:rsid w:val="009733CA"/>
    <w:rsid w:val="009735EE"/>
    <w:rsid w:val="00973A12"/>
    <w:rsid w:val="00973CDA"/>
    <w:rsid w:val="00973F4C"/>
    <w:rsid w:val="00973F60"/>
    <w:rsid w:val="009742FA"/>
    <w:rsid w:val="0097437D"/>
    <w:rsid w:val="0097491E"/>
    <w:rsid w:val="00974FAC"/>
    <w:rsid w:val="00975690"/>
    <w:rsid w:val="00975C0B"/>
    <w:rsid w:val="00975E88"/>
    <w:rsid w:val="00975FAE"/>
    <w:rsid w:val="00976722"/>
    <w:rsid w:val="00976E12"/>
    <w:rsid w:val="009772D8"/>
    <w:rsid w:val="00977380"/>
    <w:rsid w:val="00977A3E"/>
    <w:rsid w:val="00980002"/>
    <w:rsid w:val="0098012D"/>
    <w:rsid w:val="009809C2"/>
    <w:rsid w:val="00980EB1"/>
    <w:rsid w:val="009810D1"/>
    <w:rsid w:val="009814CD"/>
    <w:rsid w:val="0098163B"/>
    <w:rsid w:val="009822A7"/>
    <w:rsid w:val="009828A1"/>
    <w:rsid w:val="00982F68"/>
    <w:rsid w:val="009835C1"/>
    <w:rsid w:val="00983A29"/>
    <w:rsid w:val="00983F37"/>
    <w:rsid w:val="009846C4"/>
    <w:rsid w:val="00984860"/>
    <w:rsid w:val="00985326"/>
    <w:rsid w:val="00985800"/>
    <w:rsid w:val="00986206"/>
    <w:rsid w:val="00986237"/>
    <w:rsid w:val="00986C18"/>
    <w:rsid w:val="00987C46"/>
    <w:rsid w:val="00987F05"/>
    <w:rsid w:val="00990179"/>
    <w:rsid w:val="009902C7"/>
    <w:rsid w:val="009909EB"/>
    <w:rsid w:val="00990C1A"/>
    <w:rsid w:val="00991595"/>
    <w:rsid w:val="00991954"/>
    <w:rsid w:val="00991B1A"/>
    <w:rsid w:val="00991B65"/>
    <w:rsid w:val="00991CBE"/>
    <w:rsid w:val="00991DF2"/>
    <w:rsid w:val="0099279D"/>
    <w:rsid w:val="00992BF8"/>
    <w:rsid w:val="0099312D"/>
    <w:rsid w:val="00994AB3"/>
    <w:rsid w:val="00994C94"/>
    <w:rsid w:val="00995941"/>
    <w:rsid w:val="00995AC5"/>
    <w:rsid w:val="00995E4E"/>
    <w:rsid w:val="0099604C"/>
    <w:rsid w:val="00996168"/>
    <w:rsid w:val="00996AA3"/>
    <w:rsid w:val="00996CD8"/>
    <w:rsid w:val="00996D88"/>
    <w:rsid w:val="009975DB"/>
    <w:rsid w:val="009A0283"/>
    <w:rsid w:val="009A03C8"/>
    <w:rsid w:val="009A07B1"/>
    <w:rsid w:val="009A08A4"/>
    <w:rsid w:val="009A1271"/>
    <w:rsid w:val="009A1BBE"/>
    <w:rsid w:val="009A235B"/>
    <w:rsid w:val="009A2D37"/>
    <w:rsid w:val="009A31EB"/>
    <w:rsid w:val="009A3D89"/>
    <w:rsid w:val="009A539E"/>
    <w:rsid w:val="009A5AE6"/>
    <w:rsid w:val="009A5C3E"/>
    <w:rsid w:val="009A64A7"/>
    <w:rsid w:val="009A64C7"/>
    <w:rsid w:val="009A6756"/>
    <w:rsid w:val="009A6B12"/>
    <w:rsid w:val="009A6BB9"/>
    <w:rsid w:val="009A706B"/>
    <w:rsid w:val="009A76F0"/>
    <w:rsid w:val="009A7930"/>
    <w:rsid w:val="009A7AEF"/>
    <w:rsid w:val="009A7D63"/>
    <w:rsid w:val="009B0006"/>
    <w:rsid w:val="009B01B4"/>
    <w:rsid w:val="009B144B"/>
    <w:rsid w:val="009B1B62"/>
    <w:rsid w:val="009B26CB"/>
    <w:rsid w:val="009B2BDE"/>
    <w:rsid w:val="009B3518"/>
    <w:rsid w:val="009B3603"/>
    <w:rsid w:val="009B3AF9"/>
    <w:rsid w:val="009B4BF7"/>
    <w:rsid w:val="009B5B7B"/>
    <w:rsid w:val="009B5F96"/>
    <w:rsid w:val="009B627D"/>
    <w:rsid w:val="009B67D2"/>
    <w:rsid w:val="009B6B86"/>
    <w:rsid w:val="009B7058"/>
    <w:rsid w:val="009B7218"/>
    <w:rsid w:val="009B7628"/>
    <w:rsid w:val="009B7678"/>
    <w:rsid w:val="009B7AD5"/>
    <w:rsid w:val="009B7B82"/>
    <w:rsid w:val="009B7C8F"/>
    <w:rsid w:val="009C075D"/>
    <w:rsid w:val="009C07A9"/>
    <w:rsid w:val="009C0A9A"/>
    <w:rsid w:val="009C0AE7"/>
    <w:rsid w:val="009C27D8"/>
    <w:rsid w:val="009C29F5"/>
    <w:rsid w:val="009C2FF4"/>
    <w:rsid w:val="009C301E"/>
    <w:rsid w:val="009C33C3"/>
    <w:rsid w:val="009C3B9B"/>
    <w:rsid w:val="009C44A6"/>
    <w:rsid w:val="009C4EFC"/>
    <w:rsid w:val="009C5448"/>
    <w:rsid w:val="009C5B67"/>
    <w:rsid w:val="009C5C02"/>
    <w:rsid w:val="009C5D38"/>
    <w:rsid w:val="009C6BCB"/>
    <w:rsid w:val="009C7424"/>
    <w:rsid w:val="009C755A"/>
    <w:rsid w:val="009C775F"/>
    <w:rsid w:val="009C7CCC"/>
    <w:rsid w:val="009D038F"/>
    <w:rsid w:val="009D0A0C"/>
    <w:rsid w:val="009D0EBD"/>
    <w:rsid w:val="009D1A15"/>
    <w:rsid w:val="009D1DDE"/>
    <w:rsid w:val="009D2B35"/>
    <w:rsid w:val="009D2B49"/>
    <w:rsid w:val="009D326B"/>
    <w:rsid w:val="009D349B"/>
    <w:rsid w:val="009D38EC"/>
    <w:rsid w:val="009D4693"/>
    <w:rsid w:val="009D4F13"/>
    <w:rsid w:val="009D5122"/>
    <w:rsid w:val="009D5670"/>
    <w:rsid w:val="009D586F"/>
    <w:rsid w:val="009D6526"/>
    <w:rsid w:val="009D67B7"/>
    <w:rsid w:val="009D6B10"/>
    <w:rsid w:val="009D764E"/>
    <w:rsid w:val="009D76C3"/>
    <w:rsid w:val="009D792C"/>
    <w:rsid w:val="009E06B3"/>
    <w:rsid w:val="009E0B3F"/>
    <w:rsid w:val="009E1075"/>
    <w:rsid w:val="009E15B8"/>
    <w:rsid w:val="009E1E7E"/>
    <w:rsid w:val="009E239C"/>
    <w:rsid w:val="009E25AC"/>
    <w:rsid w:val="009E2814"/>
    <w:rsid w:val="009E2BDC"/>
    <w:rsid w:val="009E3ACE"/>
    <w:rsid w:val="009E4313"/>
    <w:rsid w:val="009E4EA0"/>
    <w:rsid w:val="009E4FD9"/>
    <w:rsid w:val="009E710C"/>
    <w:rsid w:val="009E78FA"/>
    <w:rsid w:val="009E7B28"/>
    <w:rsid w:val="009F00EA"/>
    <w:rsid w:val="009F03A4"/>
    <w:rsid w:val="009F22B6"/>
    <w:rsid w:val="009F34CE"/>
    <w:rsid w:val="009F3DDB"/>
    <w:rsid w:val="009F4046"/>
    <w:rsid w:val="009F46BE"/>
    <w:rsid w:val="009F4B16"/>
    <w:rsid w:val="009F4F5F"/>
    <w:rsid w:val="009F527D"/>
    <w:rsid w:val="009F543A"/>
    <w:rsid w:val="009F5542"/>
    <w:rsid w:val="009F5B05"/>
    <w:rsid w:val="009F5C14"/>
    <w:rsid w:val="009F5F08"/>
    <w:rsid w:val="009F60AC"/>
    <w:rsid w:val="009F6D87"/>
    <w:rsid w:val="00A0039F"/>
    <w:rsid w:val="00A0077D"/>
    <w:rsid w:val="00A0090D"/>
    <w:rsid w:val="00A01532"/>
    <w:rsid w:val="00A01703"/>
    <w:rsid w:val="00A0171B"/>
    <w:rsid w:val="00A0192A"/>
    <w:rsid w:val="00A01CD1"/>
    <w:rsid w:val="00A01D2F"/>
    <w:rsid w:val="00A02212"/>
    <w:rsid w:val="00A03078"/>
    <w:rsid w:val="00A035ED"/>
    <w:rsid w:val="00A0443A"/>
    <w:rsid w:val="00A0480B"/>
    <w:rsid w:val="00A04BE6"/>
    <w:rsid w:val="00A04E24"/>
    <w:rsid w:val="00A05549"/>
    <w:rsid w:val="00A05661"/>
    <w:rsid w:val="00A05795"/>
    <w:rsid w:val="00A05D56"/>
    <w:rsid w:val="00A06758"/>
    <w:rsid w:val="00A06B64"/>
    <w:rsid w:val="00A07AE8"/>
    <w:rsid w:val="00A103AA"/>
    <w:rsid w:val="00A10786"/>
    <w:rsid w:val="00A11307"/>
    <w:rsid w:val="00A12037"/>
    <w:rsid w:val="00A12C8C"/>
    <w:rsid w:val="00A12E2E"/>
    <w:rsid w:val="00A1373D"/>
    <w:rsid w:val="00A13AE0"/>
    <w:rsid w:val="00A14416"/>
    <w:rsid w:val="00A15D21"/>
    <w:rsid w:val="00A15FC7"/>
    <w:rsid w:val="00A160C0"/>
    <w:rsid w:val="00A173AB"/>
    <w:rsid w:val="00A178A3"/>
    <w:rsid w:val="00A17956"/>
    <w:rsid w:val="00A17F1D"/>
    <w:rsid w:val="00A17F9C"/>
    <w:rsid w:val="00A201CD"/>
    <w:rsid w:val="00A20889"/>
    <w:rsid w:val="00A21757"/>
    <w:rsid w:val="00A21AC0"/>
    <w:rsid w:val="00A22824"/>
    <w:rsid w:val="00A23D5C"/>
    <w:rsid w:val="00A2419A"/>
    <w:rsid w:val="00A2492E"/>
    <w:rsid w:val="00A24B38"/>
    <w:rsid w:val="00A25547"/>
    <w:rsid w:val="00A25F0B"/>
    <w:rsid w:val="00A25FEC"/>
    <w:rsid w:val="00A26938"/>
    <w:rsid w:val="00A2765B"/>
    <w:rsid w:val="00A27E37"/>
    <w:rsid w:val="00A310FF"/>
    <w:rsid w:val="00A319F3"/>
    <w:rsid w:val="00A321DB"/>
    <w:rsid w:val="00A322E3"/>
    <w:rsid w:val="00A32AA9"/>
    <w:rsid w:val="00A32C14"/>
    <w:rsid w:val="00A32FE0"/>
    <w:rsid w:val="00A337F8"/>
    <w:rsid w:val="00A33CE9"/>
    <w:rsid w:val="00A33DFA"/>
    <w:rsid w:val="00A34006"/>
    <w:rsid w:val="00A34039"/>
    <w:rsid w:val="00A345ED"/>
    <w:rsid w:val="00A34DFB"/>
    <w:rsid w:val="00A34ED1"/>
    <w:rsid w:val="00A3570B"/>
    <w:rsid w:val="00A35974"/>
    <w:rsid w:val="00A35C32"/>
    <w:rsid w:val="00A368A3"/>
    <w:rsid w:val="00A368E5"/>
    <w:rsid w:val="00A36D99"/>
    <w:rsid w:val="00A370EE"/>
    <w:rsid w:val="00A37E0F"/>
    <w:rsid w:val="00A4023F"/>
    <w:rsid w:val="00A40F4F"/>
    <w:rsid w:val="00A4275F"/>
    <w:rsid w:val="00A43214"/>
    <w:rsid w:val="00A43495"/>
    <w:rsid w:val="00A43CA2"/>
    <w:rsid w:val="00A44A5E"/>
    <w:rsid w:val="00A44D6F"/>
    <w:rsid w:val="00A45097"/>
    <w:rsid w:val="00A46177"/>
    <w:rsid w:val="00A46849"/>
    <w:rsid w:val="00A4717B"/>
    <w:rsid w:val="00A47415"/>
    <w:rsid w:val="00A474D7"/>
    <w:rsid w:val="00A47F2D"/>
    <w:rsid w:val="00A50D28"/>
    <w:rsid w:val="00A514C8"/>
    <w:rsid w:val="00A52172"/>
    <w:rsid w:val="00A525D1"/>
    <w:rsid w:val="00A528F6"/>
    <w:rsid w:val="00A52B91"/>
    <w:rsid w:val="00A52E71"/>
    <w:rsid w:val="00A53F54"/>
    <w:rsid w:val="00A55B90"/>
    <w:rsid w:val="00A55BFC"/>
    <w:rsid w:val="00A55F6D"/>
    <w:rsid w:val="00A571F2"/>
    <w:rsid w:val="00A57AB3"/>
    <w:rsid w:val="00A57F83"/>
    <w:rsid w:val="00A601A5"/>
    <w:rsid w:val="00A61A4D"/>
    <w:rsid w:val="00A61C03"/>
    <w:rsid w:val="00A61C85"/>
    <w:rsid w:val="00A61F8D"/>
    <w:rsid w:val="00A6262C"/>
    <w:rsid w:val="00A6279B"/>
    <w:rsid w:val="00A62A45"/>
    <w:rsid w:val="00A62A74"/>
    <w:rsid w:val="00A62C6D"/>
    <w:rsid w:val="00A63844"/>
    <w:rsid w:val="00A63996"/>
    <w:rsid w:val="00A63FFD"/>
    <w:rsid w:val="00A658B8"/>
    <w:rsid w:val="00A6685E"/>
    <w:rsid w:val="00A66AD6"/>
    <w:rsid w:val="00A7034C"/>
    <w:rsid w:val="00A703D3"/>
    <w:rsid w:val="00A70825"/>
    <w:rsid w:val="00A708F9"/>
    <w:rsid w:val="00A7090E"/>
    <w:rsid w:val="00A711BC"/>
    <w:rsid w:val="00A717F8"/>
    <w:rsid w:val="00A71B3D"/>
    <w:rsid w:val="00A71CD7"/>
    <w:rsid w:val="00A72454"/>
    <w:rsid w:val="00A72573"/>
    <w:rsid w:val="00A7271F"/>
    <w:rsid w:val="00A7321F"/>
    <w:rsid w:val="00A733DD"/>
    <w:rsid w:val="00A7403C"/>
    <w:rsid w:val="00A74051"/>
    <w:rsid w:val="00A74853"/>
    <w:rsid w:val="00A74F4E"/>
    <w:rsid w:val="00A75666"/>
    <w:rsid w:val="00A75D80"/>
    <w:rsid w:val="00A76994"/>
    <w:rsid w:val="00A76D7D"/>
    <w:rsid w:val="00A76EC7"/>
    <w:rsid w:val="00A76EE9"/>
    <w:rsid w:val="00A776C2"/>
    <w:rsid w:val="00A77E0C"/>
    <w:rsid w:val="00A80081"/>
    <w:rsid w:val="00A802D8"/>
    <w:rsid w:val="00A80F63"/>
    <w:rsid w:val="00A812E7"/>
    <w:rsid w:val="00A81EAF"/>
    <w:rsid w:val="00A822FE"/>
    <w:rsid w:val="00A8317F"/>
    <w:rsid w:val="00A832FA"/>
    <w:rsid w:val="00A833EF"/>
    <w:rsid w:val="00A8372D"/>
    <w:rsid w:val="00A83A1A"/>
    <w:rsid w:val="00A83B0A"/>
    <w:rsid w:val="00A83F99"/>
    <w:rsid w:val="00A84444"/>
    <w:rsid w:val="00A85615"/>
    <w:rsid w:val="00A863CE"/>
    <w:rsid w:val="00A868D6"/>
    <w:rsid w:val="00A86E7C"/>
    <w:rsid w:val="00A871B1"/>
    <w:rsid w:val="00A87AB0"/>
    <w:rsid w:val="00A9031A"/>
    <w:rsid w:val="00A903C1"/>
    <w:rsid w:val="00A90414"/>
    <w:rsid w:val="00A90969"/>
    <w:rsid w:val="00A90B71"/>
    <w:rsid w:val="00A90C81"/>
    <w:rsid w:val="00A918B9"/>
    <w:rsid w:val="00A91F2C"/>
    <w:rsid w:val="00A93373"/>
    <w:rsid w:val="00A94044"/>
    <w:rsid w:val="00A942DA"/>
    <w:rsid w:val="00A9434F"/>
    <w:rsid w:val="00A94AE4"/>
    <w:rsid w:val="00A95046"/>
    <w:rsid w:val="00A950ED"/>
    <w:rsid w:val="00A9546D"/>
    <w:rsid w:val="00A95E63"/>
    <w:rsid w:val="00A9602B"/>
    <w:rsid w:val="00A965B8"/>
    <w:rsid w:val="00A96B88"/>
    <w:rsid w:val="00A96BA7"/>
    <w:rsid w:val="00A96FC9"/>
    <w:rsid w:val="00A970CA"/>
    <w:rsid w:val="00A976B2"/>
    <w:rsid w:val="00A9792A"/>
    <w:rsid w:val="00A97DED"/>
    <w:rsid w:val="00AA0AAC"/>
    <w:rsid w:val="00AA1417"/>
    <w:rsid w:val="00AA14F0"/>
    <w:rsid w:val="00AA27D0"/>
    <w:rsid w:val="00AA2D93"/>
    <w:rsid w:val="00AA3114"/>
    <w:rsid w:val="00AA3127"/>
    <w:rsid w:val="00AA3199"/>
    <w:rsid w:val="00AA3B58"/>
    <w:rsid w:val="00AA45AC"/>
    <w:rsid w:val="00AA53E2"/>
    <w:rsid w:val="00AA575E"/>
    <w:rsid w:val="00AA63C3"/>
    <w:rsid w:val="00AA6C97"/>
    <w:rsid w:val="00AA6EF4"/>
    <w:rsid w:val="00AA72F1"/>
    <w:rsid w:val="00AA7FA1"/>
    <w:rsid w:val="00AB029D"/>
    <w:rsid w:val="00AB1E56"/>
    <w:rsid w:val="00AB1F57"/>
    <w:rsid w:val="00AB2189"/>
    <w:rsid w:val="00AB266C"/>
    <w:rsid w:val="00AB2DCC"/>
    <w:rsid w:val="00AB2FCB"/>
    <w:rsid w:val="00AB3171"/>
    <w:rsid w:val="00AB32B2"/>
    <w:rsid w:val="00AB396C"/>
    <w:rsid w:val="00AB3BA5"/>
    <w:rsid w:val="00AB417F"/>
    <w:rsid w:val="00AB41BC"/>
    <w:rsid w:val="00AB55BB"/>
    <w:rsid w:val="00AB585E"/>
    <w:rsid w:val="00AB59E8"/>
    <w:rsid w:val="00AB5F5D"/>
    <w:rsid w:val="00AB62A5"/>
    <w:rsid w:val="00AB65B5"/>
    <w:rsid w:val="00AB66BC"/>
    <w:rsid w:val="00AB70EA"/>
    <w:rsid w:val="00AB7400"/>
    <w:rsid w:val="00AB77A0"/>
    <w:rsid w:val="00AB7B2B"/>
    <w:rsid w:val="00AC019E"/>
    <w:rsid w:val="00AC03A1"/>
    <w:rsid w:val="00AC0871"/>
    <w:rsid w:val="00AC0F70"/>
    <w:rsid w:val="00AC100E"/>
    <w:rsid w:val="00AC11B9"/>
    <w:rsid w:val="00AC1DC3"/>
    <w:rsid w:val="00AC27AA"/>
    <w:rsid w:val="00AC283B"/>
    <w:rsid w:val="00AC34BA"/>
    <w:rsid w:val="00AC3D51"/>
    <w:rsid w:val="00AC3F2D"/>
    <w:rsid w:val="00AC465E"/>
    <w:rsid w:val="00AC4FE1"/>
    <w:rsid w:val="00AC533C"/>
    <w:rsid w:val="00AC5C7B"/>
    <w:rsid w:val="00AC5E5E"/>
    <w:rsid w:val="00AC5FB1"/>
    <w:rsid w:val="00AC61C2"/>
    <w:rsid w:val="00AC69A6"/>
    <w:rsid w:val="00AC6F2B"/>
    <w:rsid w:val="00AC70F8"/>
    <w:rsid w:val="00AC7488"/>
    <w:rsid w:val="00AC75FB"/>
    <w:rsid w:val="00AC7D4A"/>
    <w:rsid w:val="00AD128E"/>
    <w:rsid w:val="00AD1734"/>
    <w:rsid w:val="00AD2082"/>
    <w:rsid w:val="00AD26DD"/>
    <w:rsid w:val="00AD2F3C"/>
    <w:rsid w:val="00AD3E3C"/>
    <w:rsid w:val="00AD4313"/>
    <w:rsid w:val="00AD4369"/>
    <w:rsid w:val="00AD4BC7"/>
    <w:rsid w:val="00AD56E9"/>
    <w:rsid w:val="00AD5A40"/>
    <w:rsid w:val="00AD7005"/>
    <w:rsid w:val="00AD7298"/>
    <w:rsid w:val="00AD72DF"/>
    <w:rsid w:val="00AD78A0"/>
    <w:rsid w:val="00AD7950"/>
    <w:rsid w:val="00AE0F36"/>
    <w:rsid w:val="00AE11E1"/>
    <w:rsid w:val="00AE1442"/>
    <w:rsid w:val="00AE2A2A"/>
    <w:rsid w:val="00AE37E1"/>
    <w:rsid w:val="00AE3EEE"/>
    <w:rsid w:val="00AE40F7"/>
    <w:rsid w:val="00AE44C1"/>
    <w:rsid w:val="00AE472A"/>
    <w:rsid w:val="00AE4858"/>
    <w:rsid w:val="00AE498E"/>
    <w:rsid w:val="00AE4CCA"/>
    <w:rsid w:val="00AE5926"/>
    <w:rsid w:val="00AE6206"/>
    <w:rsid w:val="00AE7221"/>
    <w:rsid w:val="00AE7B68"/>
    <w:rsid w:val="00AF0865"/>
    <w:rsid w:val="00AF0891"/>
    <w:rsid w:val="00AF0D39"/>
    <w:rsid w:val="00AF1ACB"/>
    <w:rsid w:val="00AF2D2C"/>
    <w:rsid w:val="00AF33BF"/>
    <w:rsid w:val="00AF35DD"/>
    <w:rsid w:val="00AF4549"/>
    <w:rsid w:val="00AF4B85"/>
    <w:rsid w:val="00AF5A70"/>
    <w:rsid w:val="00AF5CDB"/>
    <w:rsid w:val="00AF5E41"/>
    <w:rsid w:val="00AF5EFF"/>
    <w:rsid w:val="00AF5FFD"/>
    <w:rsid w:val="00AF64C5"/>
    <w:rsid w:val="00AF6EE4"/>
    <w:rsid w:val="00AF721D"/>
    <w:rsid w:val="00AF7314"/>
    <w:rsid w:val="00AF7357"/>
    <w:rsid w:val="00AF756E"/>
    <w:rsid w:val="00B00633"/>
    <w:rsid w:val="00B0065B"/>
    <w:rsid w:val="00B00B18"/>
    <w:rsid w:val="00B00EF5"/>
    <w:rsid w:val="00B00FC9"/>
    <w:rsid w:val="00B02241"/>
    <w:rsid w:val="00B02391"/>
    <w:rsid w:val="00B030FA"/>
    <w:rsid w:val="00B03493"/>
    <w:rsid w:val="00B043B6"/>
    <w:rsid w:val="00B043BB"/>
    <w:rsid w:val="00B044B1"/>
    <w:rsid w:val="00B052C5"/>
    <w:rsid w:val="00B0536F"/>
    <w:rsid w:val="00B05C38"/>
    <w:rsid w:val="00B05D94"/>
    <w:rsid w:val="00B06410"/>
    <w:rsid w:val="00B0696A"/>
    <w:rsid w:val="00B06F3B"/>
    <w:rsid w:val="00B07090"/>
    <w:rsid w:val="00B0779C"/>
    <w:rsid w:val="00B102F8"/>
    <w:rsid w:val="00B10DBE"/>
    <w:rsid w:val="00B10F7F"/>
    <w:rsid w:val="00B1174F"/>
    <w:rsid w:val="00B11C14"/>
    <w:rsid w:val="00B12D53"/>
    <w:rsid w:val="00B13AF3"/>
    <w:rsid w:val="00B14214"/>
    <w:rsid w:val="00B14B64"/>
    <w:rsid w:val="00B15CA5"/>
    <w:rsid w:val="00B15D1C"/>
    <w:rsid w:val="00B1605C"/>
    <w:rsid w:val="00B163CE"/>
    <w:rsid w:val="00B165BF"/>
    <w:rsid w:val="00B16BB3"/>
    <w:rsid w:val="00B17B8C"/>
    <w:rsid w:val="00B2045E"/>
    <w:rsid w:val="00B2083E"/>
    <w:rsid w:val="00B20EDF"/>
    <w:rsid w:val="00B20FBE"/>
    <w:rsid w:val="00B21080"/>
    <w:rsid w:val="00B213C4"/>
    <w:rsid w:val="00B21855"/>
    <w:rsid w:val="00B218EA"/>
    <w:rsid w:val="00B22004"/>
    <w:rsid w:val="00B227BE"/>
    <w:rsid w:val="00B228D6"/>
    <w:rsid w:val="00B229B6"/>
    <w:rsid w:val="00B22A63"/>
    <w:rsid w:val="00B234F7"/>
    <w:rsid w:val="00B2381F"/>
    <w:rsid w:val="00B24C21"/>
    <w:rsid w:val="00B24E01"/>
    <w:rsid w:val="00B25476"/>
    <w:rsid w:val="00B258C5"/>
    <w:rsid w:val="00B25AEC"/>
    <w:rsid w:val="00B30613"/>
    <w:rsid w:val="00B30ECA"/>
    <w:rsid w:val="00B313C6"/>
    <w:rsid w:val="00B313C7"/>
    <w:rsid w:val="00B314B5"/>
    <w:rsid w:val="00B318E8"/>
    <w:rsid w:val="00B31DED"/>
    <w:rsid w:val="00B3246C"/>
    <w:rsid w:val="00B3269F"/>
    <w:rsid w:val="00B328A3"/>
    <w:rsid w:val="00B32F2D"/>
    <w:rsid w:val="00B3367F"/>
    <w:rsid w:val="00B34439"/>
    <w:rsid w:val="00B34A46"/>
    <w:rsid w:val="00B34B44"/>
    <w:rsid w:val="00B34D8E"/>
    <w:rsid w:val="00B35097"/>
    <w:rsid w:val="00B362CB"/>
    <w:rsid w:val="00B36625"/>
    <w:rsid w:val="00B369B8"/>
    <w:rsid w:val="00B36F9A"/>
    <w:rsid w:val="00B372A4"/>
    <w:rsid w:val="00B37430"/>
    <w:rsid w:val="00B37B69"/>
    <w:rsid w:val="00B37D74"/>
    <w:rsid w:val="00B401C9"/>
    <w:rsid w:val="00B4026F"/>
    <w:rsid w:val="00B4187B"/>
    <w:rsid w:val="00B41B60"/>
    <w:rsid w:val="00B41D45"/>
    <w:rsid w:val="00B41E63"/>
    <w:rsid w:val="00B4201E"/>
    <w:rsid w:val="00B4204F"/>
    <w:rsid w:val="00B428B2"/>
    <w:rsid w:val="00B42E0E"/>
    <w:rsid w:val="00B42FEC"/>
    <w:rsid w:val="00B440DC"/>
    <w:rsid w:val="00B4450B"/>
    <w:rsid w:val="00B44CDA"/>
    <w:rsid w:val="00B462FC"/>
    <w:rsid w:val="00B467EA"/>
    <w:rsid w:val="00B47215"/>
    <w:rsid w:val="00B47DDE"/>
    <w:rsid w:val="00B501F1"/>
    <w:rsid w:val="00B502C9"/>
    <w:rsid w:val="00B503AA"/>
    <w:rsid w:val="00B506B8"/>
    <w:rsid w:val="00B50E88"/>
    <w:rsid w:val="00B51069"/>
    <w:rsid w:val="00B51119"/>
    <w:rsid w:val="00B51CDD"/>
    <w:rsid w:val="00B52610"/>
    <w:rsid w:val="00B52663"/>
    <w:rsid w:val="00B52B95"/>
    <w:rsid w:val="00B52D13"/>
    <w:rsid w:val="00B5408D"/>
    <w:rsid w:val="00B5466D"/>
    <w:rsid w:val="00B5469F"/>
    <w:rsid w:val="00B54C1F"/>
    <w:rsid w:val="00B54E9E"/>
    <w:rsid w:val="00B553DC"/>
    <w:rsid w:val="00B55B91"/>
    <w:rsid w:val="00B563A6"/>
    <w:rsid w:val="00B56A86"/>
    <w:rsid w:val="00B571D4"/>
    <w:rsid w:val="00B5753A"/>
    <w:rsid w:val="00B5799B"/>
    <w:rsid w:val="00B602E5"/>
    <w:rsid w:val="00B612F0"/>
    <w:rsid w:val="00B61461"/>
    <w:rsid w:val="00B61766"/>
    <w:rsid w:val="00B61ABB"/>
    <w:rsid w:val="00B61B4E"/>
    <w:rsid w:val="00B62A34"/>
    <w:rsid w:val="00B633B1"/>
    <w:rsid w:val="00B636CA"/>
    <w:rsid w:val="00B63A89"/>
    <w:rsid w:val="00B63D34"/>
    <w:rsid w:val="00B641E5"/>
    <w:rsid w:val="00B64B45"/>
    <w:rsid w:val="00B64BAD"/>
    <w:rsid w:val="00B64FB1"/>
    <w:rsid w:val="00B64FC9"/>
    <w:rsid w:val="00B65F5E"/>
    <w:rsid w:val="00B670D1"/>
    <w:rsid w:val="00B6718E"/>
    <w:rsid w:val="00B671D4"/>
    <w:rsid w:val="00B679E2"/>
    <w:rsid w:val="00B67BBE"/>
    <w:rsid w:val="00B67C1A"/>
    <w:rsid w:val="00B701B0"/>
    <w:rsid w:val="00B7032A"/>
    <w:rsid w:val="00B70FC9"/>
    <w:rsid w:val="00B7137D"/>
    <w:rsid w:val="00B714C9"/>
    <w:rsid w:val="00B717EE"/>
    <w:rsid w:val="00B71EAB"/>
    <w:rsid w:val="00B722D2"/>
    <w:rsid w:val="00B727A4"/>
    <w:rsid w:val="00B72BE1"/>
    <w:rsid w:val="00B72E79"/>
    <w:rsid w:val="00B74AD3"/>
    <w:rsid w:val="00B74B6B"/>
    <w:rsid w:val="00B75267"/>
    <w:rsid w:val="00B759B3"/>
    <w:rsid w:val="00B75E93"/>
    <w:rsid w:val="00B75F25"/>
    <w:rsid w:val="00B760D1"/>
    <w:rsid w:val="00B76615"/>
    <w:rsid w:val="00B76C5B"/>
    <w:rsid w:val="00B771DA"/>
    <w:rsid w:val="00B77BCD"/>
    <w:rsid w:val="00B80004"/>
    <w:rsid w:val="00B80285"/>
    <w:rsid w:val="00B80D45"/>
    <w:rsid w:val="00B813C1"/>
    <w:rsid w:val="00B817BF"/>
    <w:rsid w:val="00B81D76"/>
    <w:rsid w:val="00B8250F"/>
    <w:rsid w:val="00B82B73"/>
    <w:rsid w:val="00B82C86"/>
    <w:rsid w:val="00B82D73"/>
    <w:rsid w:val="00B82D8F"/>
    <w:rsid w:val="00B82F8A"/>
    <w:rsid w:val="00B830C3"/>
    <w:rsid w:val="00B841FA"/>
    <w:rsid w:val="00B84471"/>
    <w:rsid w:val="00B84CDD"/>
    <w:rsid w:val="00B85348"/>
    <w:rsid w:val="00B85444"/>
    <w:rsid w:val="00B8551E"/>
    <w:rsid w:val="00B86695"/>
    <w:rsid w:val="00B8679C"/>
    <w:rsid w:val="00B86CA9"/>
    <w:rsid w:val="00B8775D"/>
    <w:rsid w:val="00B87C64"/>
    <w:rsid w:val="00B87E9E"/>
    <w:rsid w:val="00B90165"/>
    <w:rsid w:val="00B90494"/>
    <w:rsid w:val="00B90662"/>
    <w:rsid w:val="00B91ADA"/>
    <w:rsid w:val="00B921CF"/>
    <w:rsid w:val="00B921DB"/>
    <w:rsid w:val="00B930E8"/>
    <w:rsid w:val="00B93150"/>
    <w:rsid w:val="00B93878"/>
    <w:rsid w:val="00B93E8D"/>
    <w:rsid w:val="00B946F9"/>
    <w:rsid w:val="00B94F75"/>
    <w:rsid w:val="00B955C6"/>
    <w:rsid w:val="00B95B7F"/>
    <w:rsid w:val="00B96EAA"/>
    <w:rsid w:val="00B9758B"/>
    <w:rsid w:val="00BA0226"/>
    <w:rsid w:val="00BA114B"/>
    <w:rsid w:val="00BA14A8"/>
    <w:rsid w:val="00BA1CAE"/>
    <w:rsid w:val="00BA2C4F"/>
    <w:rsid w:val="00BA2E94"/>
    <w:rsid w:val="00BA3067"/>
    <w:rsid w:val="00BA32C2"/>
    <w:rsid w:val="00BA32C7"/>
    <w:rsid w:val="00BA3340"/>
    <w:rsid w:val="00BA40A0"/>
    <w:rsid w:val="00BA4461"/>
    <w:rsid w:val="00BA470F"/>
    <w:rsid w:val="00BA47A5"/>
    <w:rsid w:val="00BA524F"/>
    <w:rsid w:val="00BA53CB"/>
    <w:rsid w:val="00BA590C"/>
    <w:rsid w:val="00BA6408"/>
    <w:rsid w:val="00BA6817"/>
    <w:rsid w:val="00BA6CD2"/>
    <w:rsid w:val="00BA7995"/>
    <w:rsid w:val="00BA7BA0"/>
    <w:rsid w:val="00BA7CA4"/>
    <w:rsid w:val="00BB01FF"/>
    <w:rsid w:val="00BB04CE"/>
    <w:rsid w:val="00BB08CB"/>
    <w:rsid w:val="00BB1963"/>
    <w:rsid w:val="00BB1F9E"/>
    <w:rsid w:val="00BB215C"/>
    <w:rsid w:val="00BB2298"/>
    <w:rsid w:val="00BB2511"/>
    <w:rsid w:val="00BB25C8"/>
    <w:rsid w:val="00BB27A0"/>
    <w:rsid w:val="00BB2BBC"/>
    <w:rsid w:val="00BB2BEB"/>
    <w:rsid w:val="00BB30C8"/>
    <w:rsid w:val="00BB3FC3"/>
    <w:rsid w:val="00BB44E0"/>
    <w:rsid w:val="00BB494C"/>
    <w:rsid w:val="00BB5142"/>
    <w:rsid w:val="00BB514E"/>
    <w:rsid w:val="00BB51F9"/>
    <w:rsid w:val="00BB587C"/>
    <w:rsid w:val="00BB5AAB"/>
    <w:rsid w:val="00BB5E85"/>
    <w:rsid w:val="00BB5EE2"/>
    <w:rsid w:val="00BB74C2"/>
    <w:rsid w:val="00BB78E2"/>
    <w:rsid w:val="00BB7A06"/>
    <w:rsid w:val="00BC0678"/>
    <w:rsid w:val="00BC0BEF"/>
    <w:rsid w:val="00BC13B2"/>
    <w:rsid w:val="00BC1768"/>
    <w:rsid w:val="00BC2808"/>
    <w:rsid w:val="00BC38B4"/>
    <w:rsid w:val="00BC4073"/>
    <w:rsid w:val="00BC4483"/>
    <w:rsid w:val="00BC46BD"/>
    <w:rsid w:val="00BC4883"/>
    <w:rsid w:val="00BC4A29"/>
    <w:rsid w:val="00BC4A58"/>
    <w:rsid w:val="00BC4F95"/>
    <w:rsid w:val="00BC5002"/>
    <w:rsid w:val="00BC54DE"/>
    <w:rsid w:val="00BC5969"/>
    <w:rsid w:val="00BC5AE2"/>
    <w:rsid w:val="00BC610B"/>
    <w:rsid w:val="00BC68EE"/>
    <w:rsid w:val="00BC6A38"/>
    <w:rsid w:val="00BC6CE9"/>
    <w:rsid w:val="00BC70A4"/>
    <w:rsid w:val="00BC72A6"/>
    <w:rsid w:val="00BC7F1E"/>
    <w:rsid w:val="00BD015A"/>
    <w:rsid w:val="00BD03A1"/>
    <w:rsid w:val="00BD1215"/>
    <w:rsid w:val="00BD1BBD"/>
    <w:rsid w:val="00BD1EC0"/>
    <w:rsid w:val="00BD1FF0"/>
    <w:rsid w:val="00BD2C51"/>
    <w:rsid w:val="00BD3B61"/>
    <w:rsid w:val="00BD490E"/>
    <w:rsid w:val="00BD4B24"/>
    <w:rsid w:val="00BD5316"/>
    <w:rsid w:val="00BD5C46"/>
    <w:rsid w:val="00BD61E7"/>
    <w:rsid w:val="00BD6225"/>
    <w:rsid w:val="00BD68CD"/>
    <w:rsid w:val="00BD6F6B"/>
    <w:rsid w:val="00BD70D0"/>
    <w:rsid w:val="00BD73DF"/>
    <w:rsid w:val="00BD77E9"/>
    <w:rsid w:val="00BD79F6"/>
    <w:rsid w:val="00BE0653"/>
    <w:rsid w:val="00BE0BA8"/>
    <w:rsid w:val="00BE1289"/>
    <w:rsid w:val="00BE128E"/>
    <w:rsid w:val="00BE1D8F"/>
    <w:rsid w:val="00BE435C"/>
    <w:rsid w:val="00BE454B"/>
    <w:rsid w:val="00BE4630"/>
    <w:rsid w:val="00BE4839"/>
    <w:rsid w:val="00BE4CFD"/>
    <w:rsid w:val="00BE4D09"/>
    <w:rsid w:val="00BE4E8E"/>
    <w:rsid w:val="00BE5064"/>
    <w:rsid w:val="00BE51C9"/>
    <w:rsid w:val="00BE5218"/>
    <w:rsid w:val="00BE62D1"/>
    <w:rsid w:val="00BE6EBC"/>
    <w:rsid w:val="00BE737B"/>
    <w:rsid w:val="00BE75A6"/>
    <w:rsid w:val="00BE796C"/>
    <w:rsid w:val="00BF045B"/>
    <w:rsid w:val="00BF130D"/>
    <w:rsid w:val="00BF1A64"/>
    <w:rsid w:val="00BF2726"/>
    <w:rsid w:val="00BF29E6"/>
    <w:rsid w:val="00BF2DBB"/>
    <w:rsid w:val="00BF2FB0"/>
    <w:rsid w:val="00BF343B"/>
    <w:rsid w:val="00BF5960"/>
    <w:rsid w:val="00BF5B72"/>
    <w:rsid w:val="00BF664A"/>
    <w:rsid w:val="00BF667D"/>
    <w:rsid w:val="00BF6AD0"/>
    <w:rsid w:val="00BF6B37"/>
    <w:rsid w:val="00BF708F"/>
    <w:rsid w:val="00BF7C15"/>
    <w:rsid w:val="00BF7F7C"/>
    <w:rsid w:val="00C00309"/>
    <w:rsid w:val="00C0056D"/>
    <w:rsid w:val="00C006E2"/>
    <w:rsid w:val="00C00A66"/>
    <w:rsid w:val="00C01070"/>
    <w:rsid w:val="00C0111D"/>
    <w:rsid w:val="00C0114B"/>
    <w:rsid w:val="00C01469"/>
    <w:rsid w:val="00C01AE7"/>
    <w:rsid w:val="00C01E1D"/>
    <w:rsid w:val="00C0243B"/>
    <w:rsid w:val="00C03141"/>
    <w:rsid w:val="00C034E0"/>
    <w:rsid w:val="00C036F4"/>
    <w:rsid w:val="00C03A3D"/>
    <w:rsid w:val="00C0401A"/>
    <w:rsid w:val="00C042E7"/>
    <w:rsid w:val="00C0503D"/>
    <w:rsid w:val="00C0514B"/>
    <w:rsid w:val="00C05676"/>
    <w:rsid w:val="00C05F0C"/>
    <w:rsid w:val="00C0627B"/>
    <w:rsid w:val="00C06E61"/>
    <w:rsid w:val="00C06E7D"/>
    <w:rsid w:val="00C072F5"/>
    <w:rsid w:val="00C075DF"/>
    <w:rsid w:val="00C11A5C"/>
    <w:rsid w:val="00C11C26"/>
    <w:rsid w:val="00C11F43"/>
    <w:rsid w:val="00C1205A"/>
    <w:rsid w:val="00C127CA"/>
    <w:rsid w:val="00C13D24"/>
    <w:rsid w:val="00C14651"/>
    <w:rsid w:val="00C146B3"/>
    <w:rsid w:val="00C148BE"/>
    <w:rsid w:val="00C15398"/>
    <w:rsid w:val="00C1583D"/>
    <w:rsid w:val="00C16120"/>
    <w:rsid w:val="00C16629"/>
    <w:rsid w:val="00C1791A"/>
    <w:rsid w:val="00C2058B"/>
    <w:rsid w:val="00C20FF9"/>
    <w:rsid w:val="00C213BF"/>
    <w:rsid w:val="00C21D53"/>
    <w:rsid w:val="00C22CA3"/>
    <w:rsid w:val="00C23422"/>
    <w:rsid w:val="00C23CFE"/>
    <w:rsid w:val="00C24867"/>
    <w:rsid w:val="00C2487D"/>
    <w:rsid w:val="00C24AD8"/>
    <w:rsid w:val="00C25EF7"/>
    <w:rsid w:val="00C261A1"/>
    <w:rsid w:val="00C26C58"/>
    <w:rsid w:val="00C26E03"/>
    <w:rsid w:val="00C26F68"/>
    <w:rsid w:val="00C26FB3"/>
    <w:rsid w:val="00C27081"/>
    <w:rsid w:val="00C27A51"/>
    <w:rsid w:val="00C3082B"/>
    <w:rsid w:val="00C30B08"/>
    <w:rsid w:val="00C30BC2"/>
    <w:rsid w:val="00C30E55"/>
    <w:rsid w:val="00C31203"/>
    <w:rsid w:val="00C31BFC"/>
    <w:rsid w:val="00C31D87"/>
    <w:rsid w:val="00C31FF7"/>
    <w:rsid w:val="00C324BD"/>
    <w:rsid w:val="00C32C6A"/>
    <w:rsid w:val="00C32D5E"/>
    <w:rsid w:val="00C331B6"/>
    <w:rsid w:val="00C343C9"/>
    <w:rsid w:val="00C34865"/>
    <w:rsid w:val="00C349FC"/>
    <w:rsid w:val="00C34C0D"/>
    <w:rsid w:val="00C3551D"/>
    <w:rsid w:val="00C355AD"/>
    <w:rsid w:val="00C3590C"/>
    <w:rsid w:val="00C35A45"/>
    <w:rsid w:val="00C3751D"/>
    <w:rsid w:val="00C40637"/>
    <w:rsid w:val="00C40BCE"/>
    <w:rsid w:val="00C414F6"/>
    <w:rsid w:val="00C42350"/>
    <w:rsid w:val="00C42C66"/>
    <w:rsid w:val="00C440CD"/>
    <w:rsid w:val="00C4576A"/>
    <w:rsid w:val="00C4579C"/>
    <w:rsid w:val="00C45A4F"/>
    <w:rsid w:val="00C45A71"/>
    <w:rsid w:val="00C45BED"/>
    <w:rsid w:val="00C45D12"/>
    <w:rsid w:val="00C460AB"/>
    <w:rsid w:val="00C46211"/>
    <w:rsid w:val="00C462A7"/>
    <w:rsid w:val="00C471EB"/>
    <w:rsid w:val="00C4796D"/>
    <w:rsid w:val="00C5007D"/>
    <w:rsid w:val="00C502D1"/>
    <w:rsid w:val="00C5043B"/>
    <w:rsid w:val="00C506E1"/>
    <w:rsid w:val="00C50DD1"/>
    <w:rsid w:val="00C520E2"/>
    <w:rsid w:val="00C5357D"/>
    <w:rsid w:val="00C535F5"/>
    <w:rsid w:val="00C538AA"/>
    <w:rsid w:val="00C53C49"/>
    <w:rsid w:val="00C53DBD"/>
    <w:rsid w:val="00C547E6"/>
    <w:rsid w:val="00C5484A"/>
    <w:rsid w:val="00C54900"/>
    <w:rsid w:val="00C55D0C"/>
    <w:rsid w:val="00C5654B"/>
    <w:rsid w:val="00C56AC2"/>
    <w:rsid w:val="00C56CC1"/>
    <w:rsid w:val="00C573BE"/>
    <w:rsid w:val="00C574FA"/>
    <w:rsid w:val="00C5754B"/>
    <w:rsid w:val="00C57CC6"/>
    <w:rsid w:val="00C57E6F"/>
    <w:rsid w:val="00C601B0"/>
    <w:rsid w:val="00C60E65"/>
    <w:rsid w:val="00C6128D"/>
    <w:rsid w:val="00C62155"/>
    <w:rsid w:val="00C62B72"/>
    <w:rsid w:val="00C63807"/>
    <w:rsid w:val="00C63C54"/>
    <w:rsid w:val="00C644B0"/>
    <w:rsid w:val="00C6487C"/>
    <w:rsid w:val="00C6521D"/>
    <w:rsid w:val="00C65625"/>
    <w:rsid w:val="00C66018"/>
    <w:rsid w:val="00C662C5"/>
    <w:rsid w:val="00C6653C"/>
    <w:rsid w:val="00C66693"/>
    <w:rsid w:val="00C66C74"/>
    <w:rsid w:val="00C6757D"/>
    <w:rsid w:val="00C678DE"/>
    <w:rsid w:val="00C67E1E"/>
    <w:rsid w:val="00C70435"/>
    <w:rsid w:val="00C706AB"/>
    <w:rsid w:val="00C7115A"/>
    <w:rsid w:val="00C71B05"/>
    <w:rsid w:val="00C71F08"/>
    <w:rsid w:val="00C72904"/>
    <w:rsid w:val="00C72CF7"/>
    <w:rsid w:val="00C72DC8"/>
    <w:rsid w:val="00C72F61"/>
    <w:rsid w:val="00C73197"/>
    <w:rsid w:val="00C73556"/>
    <w:rsid w:val="00C736D2"/>
    <w:rsid w:val="00C7430D"/>
    <w:rsid w:val="00C74D13"/>
    <w:rsid w:val="00C75613"/>
    <w:rsid w:val="00C7570D"/>
    <w:rsid w:val="00C7660A"/>
    <w:rsid w:val="00C76793"/>
    <w:rsid w:val="00C7687E"/>
    <w:rsid w:val="00C76EF9"/>
    <w:rsid w:val="00C773B8"/>
    <w:rsid w:val="00C776C4"/>
    <w:rsid w:val="00C77D7D"/>
    <w:rsid w:val="00C80171"/>
    <w:rsid w:val="00C80320"/>
    <w:rsid w:val="00C81854"/>
    <w:rsid w:val="00C82A06"/>
    <w:rsid w:val="00C82C7C"/>
    <w:rsid w:val="00C84551"/>
    <w:rsid w:val="00C84985"/>
    <w:rsid w:val="00C84A7F"/>
    <w:rsid w:val="00C8586B"/>
    <w:rsid w:val="00C869E5"/>
    <w:rsid w:val="00C905EB"/>
    <w:rsid w:val="00C90899"/>
    <w:rsid w:val="00C90B9F"/>
    <w:rsid w:val="00C91AD8"/>
    <w:rsid w:val="00C92BF8"/>
    <w:rsid w:val="00C93735"/>
    <w:rsid w:val="00C9386B"/>
    <w:rsid w:val="00C94132"/>
    <w:rsid w:val="00C944D0"/>
    <w:rsid w:val="00C94597"/>
    <w:rsid w:val="00C94B15"/>
    <w:rsid w:val="00C94F0B"/>
    <w:rsid w:val="00C9527A"/>
    <w:rsid w:val="00C95C6C"/>
    <w:rsid w:val="00C95D81"/>
    <w:rsid w:val="00C964F0"/>
    <w:rsid w:val="00C96E52"/>
    <w:rsid w:val="00C9720C"/>
    <w:rsid w:val="00C979D8"/>
    <w:rsid w:val="00C97D56"/>
    <w:rsid w:val="00CA0114"/>
    <w:rsid w:val="00CA03CC"/>
    <w:rsid w:val="00CA0C70"/>
    <w:rsid w:val="00CA1661"/>
    <w:rsid w:val="00CA2728"/>
    <w:rsid w:val="00CA300E"/>
    <w:rsid w:val="00CA33C0"/>
    <w:rsid w:val="00CA361E"/>
    <w:rsid w:val="00CA36CB"/>
    <w:rsid w:val="00CA3DFB"/>
    <w:rsid w:val="00CA453C"/>
    <w:rsid w:val="00CA4B4D"/>
    <w:rsid w:val="00CA4C49"/>
    <w:rsid w:val="00CA4CA2"/>
    <w:rsid w:val="00CA52C8"/>
    <w:rsid w:val="00CA66EF"/>
    <w:rsid w:val="00CA68B1"/>
    <w:rsid w:val="00CA701D"/>
    <w:rsid w:val="00CA73DD"/>
    <w:rsid w:val="00CA7440"/>
    <w:rsid w:val="00CB010D"/>
    <w:rsid w:val="00CB0602"/>
    <w:rsid w:val="00CB0817"/>
    <w:rsid w:val="00CB086D"/>
    <w:rsid w:val="00CB0B52"/>
    <w:rsid w:val="00CB0F57"/>
    <w:rsid w:val="00CB1434"/>
    <w:rsid w:val="00CB1B3E"/>
    <w:rsid w:val="00CB30AC"/>
    <w:rsid w:val="00CB37C3"/>
    <w:rsid w:val="00CB3A86"/>
    <w:rsid w:val="00CB3CA6"/>
    <w:rsid w:val="00CB4A99"/>
    <w:rsid w:val="00CB5153"/>
    <w:rsid w:val="00CB5616"/>
    <w:rsid w:val="00CB59B5"/>
    <w:rsid w:val="00CB5DC5"/>
    <w:rsid w:val="00CB6584"/>
    <w:rsid w:val="00CB668F"/>
    <w:rsid w:val="00CB69D2"/>
    <w:rsid w:val="00CB6C27"/>
    <w:rsid w:val="00CB7018"/>
    <w:rsid w:val="00CB7460"/>
    <w:rsid w:val="00CC023D"/>
    <w:rsid w:val="00CC0358"/>
    <w:rsid w:val="00CC0967"/>
    <w:rsid w:val="00CC18DF"/>
    <w:rsid w:val="00CC1E99"/>
    <w:rsid w:val="00CC2826"/>
    <w:rsid w:val="00CC28A6"/>
    <w:rsid w:val="00CC445C"/>
    <w:rsid w:val="00CC44C7"/>
    <w:rsid w:val="00CC49B8"/>
    <w:rsid w:val="00CC4AAF"/>
    <w:rsid w:val="00CC4CD7"/>
    <w:rsid w:val="00CC50AE"/>
    <w:rsid w:val="00CC50E9"/>
    <w:rsid w:val="00CC53DF"/>
    <w:rsid w:val="00CC5FF9"/>
    <w:rsid w:val="00CC6182"/>
    <w:rsid w:val="00CC754E"/>
    <w:rsid w:val="00CC7B91"/>
    <w:rsid w:val="00CC7C5D"/>
    <w:rsid w:val="00CD13E9"/>
    <w:rsid w:val="00CD1BF2"/>
    <w:rsid w:val="00CD2042"/>
    <w:rsid w:val="00CD2B73"/>
    <w:rsid w:val="00CD3259"/>
    <w:rsid w:val="00CD33BF"/>
    <w:rsid w:val="00CD3875"/>
    <w:rsid w:val="00CD4A69"/>
    <w:rsid w:val="00CD505B"/>
    <w:rsid w:val="00CD511A"/>
    <w:rsid w:val="00CD5164"/>
    <w:rsid w:val="00CD52FE"/>
    <w:rsid w:val="00CD5317"/>
    <w:rsid w:val="00CD5531"/>
    <w:rsid w:val="00CD5696"/>
    <w:rsid w:val="00CD5767"/>
    <w:rsid w:val="00CD5B0C"/>
    <w:rsid w:val="00CD5BA2"/>
    <w:rsid w:val="00CD607A"/>
    <w:rsid w:val="00CD698A"/>
    <w:rsid w:val="00CD702E"/>
    <w:rsid w:val="00CE019E"/>
    <w:rsid w:val="00CE083D"/>
    <w:rsid w:val="00CE0B57"/>
    <w:rsid w:val="00CE0DAB"/>
    <w:rsid w:val="00CE1600"/>
    <w:rsid w:val="00CE18CE"/>
    <w:rsid w:val="00CE19CF"/>
    <w:rsid w:val="00CE2825"/>
    <w:rsid w:val="00CE39CE"/>
    <w:rsid w:val="00CE43EC"/>
    <w:rsid w:val="00CE56B4"/>
    <w:rsid w:val="00CE5E8E"/>
    <w:rsid w:val="00CE6975"/>
    <w:rsid w:val="00CE720B"/>
    <w:rsid w:val="00CE74A4"/>
    <w:rsid w:val="00CE74EA"/>
    <w:rsid w:val="00CF0054"/>
    <w:rsid w:val="00CF00B5"/>
    <w:rsid w:val="00CF0934"/>
    <w:rsid w:val="00CF103B"/>
    <w:rsid w:val="00CF1183"/>
    <w:rsid w:val="00CF12A1"/>
    <w:rsid w:val="00CF255C"/>
    <w:rsid w:val="00CF2AF8"/>
    <w:rsid w:val="00CF33A2"/>
    <w:rsid w:val="00CF3C62"/>
    <w:rsid w:val="00CF3E5F"/>
    <w:rsid w:val="00CF43F7"/>
    <w:rsid w:val="00CF51D5"/>
    <w:rsid w:val="00CF5429"/>
    <w:rsid w:val="00CF57D8"/>
    <w:rsid w:val="00CF58C6"/>
    <w:rsid w:val="00CF5AC9"/>
    <w:rsid w:val="00CF6775"/>
    <w:rsid w:val="00CF755D"/>
    <w:rsid w:val="00CF7D64"/>
    <w:rsid w:val="00CF7E1A"/>
    <w:rsid w:val="00D0000E"/>
    <w:rsid w:val="00D000EB"/>
    <w:rsid w:val="00D00BF7"/>
    <w:rsid w:val="00D00DB8"/>
    <w:rsid w:val="00D01A82"/>
    <w:rsid w:val="00D01E6E"/>
    <w:rsid w:val="00D020E0"/>
    <w:rsid w:val="00D02532"/>
    <w:rsid w:val="00D02953"/>
    <w:rsid w:val="00D02AFA"/>
    <w:rsid w:val="00D0365F"/>
    <w:rsid w:val="00D0448D"/>
    <w:rsid w:val="00D050D6"/>
    <w:rsid w:val="00D0514C"/>
    <w:rsid w:val="00D054D8"/>
    <w:rsid w:val="00D055F0"/>
    <w:rsid w:val="00D063FF"/>
    <w:rsid w:val="00D06AA5"/>
    <w:rsid w:val="00D0700E"/>
    <w:rsid w:val="00D0721F"/>
    <w:rsid w:val="00D07C99"/>
    <w:rsid w:val="00D1036B"/>
    <w:rsid w:val="00D12CD6"/>
    <w:rsid w:val="00D12D80"/>
    <w:rsid w:val="00D12E77"/>
    <w:rsid w:val="00D12F75"/>
    <w:rsid w:val="00D13053"/>
    <w:rsid w:val="00D134C0"/>
    <w:rsid w:val="00D14370"/>
    <w:rsid w:val="00D14800"/>
    <w:rsid w:val="00D14B62"/>
    <w:rsid w:val="00D14DE1"/>
    <w:rsid w:val="00D15A65"/>
    <w:rsid w:val="00D15CCA"/>
    <w:rsid w:val="00D1655F"/>
    <w:rsid w:val="00D16E32"/>
    <w:rsid w:val="00D17032"/>
    <w:rsid w:val="00D17335"/>
    <w:rsid w:val="00D177C5"/>
    <w:rsid w:val="00D17ADB"/>
    <w:rsid w:val="00D17D5E"/>
    <w:rsid w:val="00D2062C"/>
    <w:rsid w:val="00D2093C"/>
    <w:rsid w:val="00D20A50"/>
    <w:rsid w:val="00D20EAC"/>
    <w:rsid w:val="00D21145"/>
    <w:rsid w:val="00D21F50"/>
    <w:rsid w:val="00D22C32"/>
    <w:rsid w:val="00D22F6D"/>
    <w:rsid w:val="00D23335"/>
    <w:rsid w:val="00D234FD"/>
    <w:rsid w:val="00D24116"/>
    <w:rsid w:val="00D24432"/>
    <w:rsid w:val="00D25243"/>
    <w:rsid w:val="00D254C0"/>
    <w:rsid w:val="00D259C6"/>
    <w:rsid w:val="00D25B14"/>
    <w:rsid w:val="00D2633F"/>
    <w:rsid w:val="00D26634"/>
    <w:rsid w:val="00D26E5E"/>
    <w:rsid w:val="00D26F92"/>
    <w:rsid w:val="00D275B5"/>
    <w:rsid w:val="00D27719"/>
    <w:rsid w:val="00D30B45"/>
    <w:rsid w:val="00D314C3"/>
    <w:rsid w:val="00D325ED"/>
    <w:rsid w:val="00D32C66"/>
    <w:rsid w:val="00D32DDD"/>
    <w:rsid w:val="00D338F7"/>
    <w:rsid w:val="00D3487A"/>
    <w:rsid w:val="00D34E4E"/>
    <w:rsid w:val="00D34EB0"/>
    <w:rsid w:val="00D34EF4"/>
    <w:rsid w:val="00D35D9A"/>
    <w:rsid w:val="00D35EB1"/>
    <w:rsid w:val="00D367AC"/>
    <w:rsid w:val="00D36B36"/>
    <w:rsid w:val="00D375E4"/>
    <w:rsid w:val="00D404DC"/>
    <w:rsid w:val="00D40AE8"/>
    <w:rsid w:val="00D40D6A"/>
    <w:rsid w:val="00D41128"/>
    <w:rsid w:val="00D4170B"/>
    <w:rsid w:val="00D41859"/>
    <w:rsid w:val="00D4248E"/>
    <w:rsid w:val="00D424D9"/>
    <w:rsid w:val="00D42989"/>
    <w:rsid w:val="00D437BB"/>
    <w:rsid w:val="00D43D12"/>
    <w:rsid w:val="00D442CC"/>
    <w:rsid w:val="00D446E2"/>
    <w:rsid w:val="00D44887"/>
    <w:rsid w:val="00D44B9B"/>
    <w:rsid w:val="00D44C7E"/>
    <w:rsid w:val="00D46008"/>
    <w:rsid w:val="00D46C16"/>
    <w:rsid w:val="00D46C28"/>
    <w:rsid w:val="00D47028"/>
    <w:rsid w:val="00D509F9"/>
    <w:rsid w:val="00D518E7"/>
    <w:rsid w:val="00D519FE"/>
    <w:rsid w:val="00D525DE"/>
    <w:rsid w:val="00D52749"/>
    <w:rsid w:val="00D5299F"/>
    <w:rsid w:val="00D52A48"/>
    <w:rsid w:val="00D52FEB"/>
    <w:rsid w:val="00D5347B"/>
    <w:rsid w:val="00D53746"/>
    <w:rsid w:val="00D53AA6"/>
    <w:rsid w:val="00D53E89"/>
    <w:rsid w:val="00D547FD"/>
    <w:rsid w:val="00D54967"/>
    <w:rsid w:val="00D54C1C"/>
    <w:rsid w:val="00D54D8C"/>
    <w:rsid w:val="00D556EC"/>
    <w:rsid w:val="00D567CC"/>
    <w:rsid w:val="00D56B7C"/>
    <w:rsid w:val="00D56DD4"/>
    <w:rsid w:val="00D57555"/>
    <w:rsid w:val="00D5761A"/>
    <w:rsid w:val="00D57BB4"/>
    <w:rsid w:val="00D57EA9"/>
    <w:rsid w:val="00D60051"/>
    <w:rsid w:val="00D6019F"/>
    <w:rsid w:val="00D60738"/>
    <w:rsid w:val="00D61433"/>
    <w:rsid w:val="00D6193A"/>
    <w:rsid w:val="00D61DDD"/>
    <w:rsid w:val="00D61EB6"/>
    <w:rsid w:val="00D6222D"/>
    <w:rsid w:val="00D62477"/>
    <w:rsid w:val="00D630A7"/>
    <w:rsid w:val="00D64126"/>
    <w:rsid w:val="00D6425C"/>
    <w:rsid w:val="00D64BEB"/>
    <w:rsid w:val="00D6500C"/>
    <w:rsid w:val="00D66007"/>
    <w:rsid w:val="00D6604D"/>
    <w:rsid w:val="00D660F4"/>
    <w:rsid w:val="00D66D48"/>
    <w:rsid w:val="00D66F3A"/>
    <w:rsid w:val="00D70067"/>
    <w:rsid w:val="00D709B8"/>
    <w:rsid w:val="00D70E2F"/>
    <w:rsid w:val="00D70F6A"/>
    <w:rsid w:val="00D71283"/>
    <w:rsid w:val="00D7136B"/>
    <w:rsid w:val="00D71471"/>
    <w:rsid w:val="00D71F91"/>
    <w:rsid w:val="00D72152"/>
    <w:rsid w:val="00D72752"/>
    <w:rsid w:val="00D72B46"/>
    <w:rsid w:val="00D73F6B"/>
    <w:rsid w:val="00D7414E"/>
    <w:rsid w:val="00D743CC"/>
    <w:rsid w:val="00D74591"/>
    <w:rsid w:val="00D753CE"/>
    <w:rsid w:val="00D7577B"/>
    <w:rsid w:val="00D75BBA"/>
    <w:rsid w:val="00D76EE1"/>
    <w:rsid w:val="00D76FA1"/>
    <w:rsid w:val="00D773C2"/>
    <w:rsid w:val="00D776FA"/>
    <w:rsid w:val="00D77A45"/>
    <w:rsid w:val="00D77D10"/>
    <w:rsid w:val="00D8118B"/>
    <w:rsid w:val="00D816B9"/>
    <w:rsid w:val="00D823C4"/>
    <w:rsid w:val="00D82C50"/>
    <w:rsid w:val="00D8310B"/>
    <w:rsid w:val="00D83C19"/>
    <w:rsid w:val="00D850EE"/>
    <w:rsid w:val="00D854A6"/>
    <w:rsid w:val="00D8551E"/>
    <w:rsid w:val="00D85735"/>
    <w:rsid w:val="00D85E91"/>
    <w:rsid w:val="00D863A5"/>
    <w:rsid w:val="00D86BB0"/>
    <w:rsid w:val="00D86D0C"/>
    <w:rsid w:val="00D87846"/>
    <w:rsid w:val="00D902F2"/>
    <w:rsid w:val="00D9048D"/>
    <w:rsid w:val="00D91425"/>
    <w:rsid w:val="00D9157E"/>
    <w:rsid w:val="00D921AE"/>
    <w:rsid w:val="00D923FA"/>
    <w:rsid w:val="00D93104"/>
    <w:rsid w:val="00D932A9"/>
    <w:rsid w:val="00D9369B"/>
    <w:rsid w:val="00D938DB"/>
    <w:rsid w:val="00D9392C"/>
    <w:rsid w:val="00D93F98"/>
    <w:rsid w:val="00D946E3"/>
    <w:rsid w:val="00D94DD2"/>
    <w:rsid w:val="00D94F27"/>
    <w:rsid w:val="00D9596E"/>
    <w:rsid w:val="00D95CF0"/>
    <w:rsid w:val="00D963CA"/>
    <w:rsid w:val="00D96469"/>
    <w:rsid w:val="00D96E56"/>
    <w:rsid w:val="00D9701A"/>
    <w:rsid w:val="00D97085"/>
    <w:rsid w:val="00D974B6"/>
    <w:rsid w:val="00D97B7D"/>
    <w:rsid w:val="00DA0030"/>
    <w:rsid w:val="00DA0287"/>
    <w:rsid w:val="00DA10A2"/>
    <w:rsid w:val="00DA1E46"/>
    <w:rsid w:val="00DA24F9"/>
    <w:rsid w:val="00DA2630"/>
    <w:rsid w:val="00DA266D"/>
    <w:rsid w:val="00DA3264"/>
    <w:rsid w:val="00DA3B56"/>
    <w:rsid w:val="00DA427A"/>
    <w:rsid w:val="00DA45D1"/>
    <w:rsid w:val="00DA48F7"/>
    <w:rsid w:val="00DA5069"/>
    <w:rsid w:val="00DA508F"/>
    <w:rsid w:val="00DA5B9C"/>
    <w:rsid w:val="00DA5C40"/>
    <w:rsid w:val="00DA5E16"/>
    <w:rsid w:val="00DA61D1"/>
    <w:rsid w:val="00DA62D1"/>
    <w:rsid w:val="00DA6E23"/>
    <w:rsid w:val="00DB0684"/>
    <w:rsid w:val="00DB115D"/>
    <w:rsid w:val="00DB1B07"/>
    <w:rsid w:val="00DB1C33"/>
    <w:rsid w:val="00DB2D85"/>
    <w:rsid w:val="00DB2F0F"/>
    <w:rsid w:val="00DB3950"/>
    <w:rsid w:val="00DB41EB"/>
    <w:rsid w:val="00DB5153"/>
    <w:rsid w:val="00DB56DF"/>
    <w:rsid w:val="00DB6079"/>
    <w:rsid w:val="00DB6221"/>
    <w:rsid w:val="00DB652A"/>
    <w:rsid w:val="00DB68E3"/>
    <w:rsid w:val="00DB6C4A"/>
    <w:rsid w:val="00DB6D1E"/>
    <w:rsid w:val="00DB6FDA"/>
    <w:rsid w:val="00DB72DB"/>
    <w:rsid w:val="00DB7704"/>
    <w:rsid w:val="00DB7AA3"/>
    <w:rsid w:val="00DB7B5A"/>
    <w:rsid w:val="00DB7DCF"/>
    <w:rsid w:val="00DC010D"/>
    <w:rsid w:val="00DC0494"/>
    <w:rsid w:val="00DC06A0"/>
    <w:rsid w:val="00DC0844"/>
    <w:rsid w:val="00DC0DC2"/>
    <w:rsid w:val="00DC0F3B"/>
    <w:rsid w:val="00DC192B"/>
    <w:rsid w:val="00DC1EC7"/>
    <w:rsid w:val="00DC2015"/>
    <w:rsid w:val="00DC24D1"/>
    <w:rsid w:val="00DC263E"/>
    <w:rsid w:val="00DC2C55"/>
    <w:rsid w:val="00DC3778"/>
    <w:rsid w:val="00DC37C5"/>
    <w:rsid w:val="00DC49CD"/>
    <w:rsid w:val="00DC506B"/>
    <w:rsid w:val="00DC5ED9"/>
    <w:rsid w:val="00DC5F74"/>
    <w:rsid w:val="00DC61FC"/>
    <w:rsid w:val="00DC6324"/>
    <w:rsid w:val="00DC67E1"/>
    <w:rsid w:val="00DC6841"/>
    <w:rsid w:val="00DC6896"/>
    <w:rsid w:val="00DC6B4C"/>
    <w:rsid w:val="00DC6C1D"/>
    <w:rsid w:val="00DC6F3C"/>
    <w:rsid w:val="00DC70A1"/>
    <w:rsid w:val="00DC74DD"/>
    <w:rsid w:val="00DC7D79"/>
    <w:rsid w:val="00DD01AF"/>
    <w:rsid w:val="00DD1127"/>
    <w:rsid w:val="00DD1267"/>
    <w:rsid w:val="00DD1FA6"/>
    <w:rsid w:val="00DD3749"/>
    <w:rsid w:val="00DD3CDB"/>
    <w:rsid w:val="00DD3F7C"/>
    <w:rsid w:val="00DD4721"/>
    <w:rsid w:val="00DD4C2A"/>
    <w:rsid w:val="00DD59DB"/>
    <w:rsid w:val="00DD65AE"/>
    <w:rsid w:val="00DD6743"/>
    <w:rsid w:val="00DD71B4"/>
    <w:rsid w:val="00DD7A90"/>
    <w:rsid w:val="00DD7D29"/>
    <w:rsid w:val="00DD7F8D"/>
    <w:rsid w:val="00DE01B7"/>
    <w:rsid w:val="00DE0335"/>
    <w:rsid w:val="00DE0D31"/>
    <w:rsid w:val="00DE0EF1"/>
    <w:rsid w:val="00DE14AA"/>
    <w:rsid w:val="00DE15AA"/>
    <w:rsid w:val="00DE2699"/>
    <w:rsid w:val="00DE2981"/>
    <w:rsid w:val="00DE2DB8"/>
    <w:rsid w:val="00DE3828"/>
    <w:rsid w:val="00DE394D"/>
    <w:rsid w:val="00DE3E4B"/>
    <w:rsid w:val="00DE3E94"/>
    <w:rsid w:val="00DE3F7E"/>
    <w:rsid w:val="00DE4000"/>
    <w:rsid w:val="00DE411E"/>
    <w:rsid w:val="00DE5629"/>
    <w:rsid w:val="00DE5A98"/>
    <w:rsid w:val="00DE5D27"/>
    <w:rsid w:val="00DE745A"/>
    <w:rsid w:val="00DE78A1"/>
    <w:rsid w:val="00DE7915"/>
    <w:rsid w:val="00DE7ED7"/>
    <w:rsid w:val="00DF008A"/>
    <w:rsid w:val="00DF0138"/>
    <w:rsid w:val="00DF064C"/>
    <w:rsid w:val="00DF0815"/>
    <w:rsid w:val="00DF0FB4"/>
    <w:rsid w:val="00DF1031"/>
    <w:rsid w:val="00DF1425"/>
    <w:rsid w:val="00DF16B6"/>
    <w:rsid w:val="00DF1BC7"/>
    <w:rsid w:val="00DF1F9A"/>
    <w:rsid w:val="00DF2325"/>
    <w:rsid w:val="00DF2394"/>
    <w:rsid w:val="00DF2651"/>
    <w:rsid w:val="00DF268C"/>
    <w:rsid w:val="00DF2920"/>
    <w:rsid w:val="00DF3CBA"/>
    <w:rsid w:val="00DF444B"/>
    <w:rsid w:val="00DF45A4"/>
    <w:rsid w:val="00DF47B2"/>
    <w:rsid w:val="00DF49A8"/>
    <w:rsid w:val="00DF52E6"/>
    <w:rsid w:val="00DF5F65"/>
    <w:rsid w:val="00DF6486"/>
    <w:rsid w:val="00DF64E7"/>
    <w:rsid w:val="00DF6A5E"/>
    <w:rsid w:val="00DF6F5E"/>
    <w:rsid w:val="00DF703E"/>
    <w:rsid w:val="00E00742"/>
    <w:rsid w:val="00E007F7"/>
    <w:rsid w:val="00E00B30"/>
    <w:rsid w:val="00E01331"/>
    <w:rsid w:val="00E021FE"/>
    <w:rsid w:val="00E03D76"/>
    <w:rsid w:val="00E03E9F"/>
    <w:rsid w:val="00E044DC"/>
    <w:rsid w:val="00E04600"/>
    <w:rsid w:val="00E04C37"/>
    <w:rsid w:val="00E04CBF"/>
    <w:rsid w:val="00E056B7"/>
    <w:rsid w:val="00E05DB5"/>
    <w:rsid w:val="00E0652C"/>
    <w:rsid w:val="00E06762"/>
    <w:rsid w:val="00E06F08"/>
    <w:rsid w:val="00E07789"/>
    <w:rsid w:val="00E07E0A"/>
    <w:rsid w:val="00E109BE"/>
    <w:rsid w:val="00E110A1"/>
    <w:rsid w:val="00E1254B"/>
    <w:rsid w:val="00E12754"/>
    <w:rsid w:val="00E1311F"/>
    <w:rsid w:val="00E131FC"/>
    <w:rsid w:val="00E13DBC"/>
    <w:rsid w:val="00E14259"/>
    <w:rsid w:val="00E145A3"/>
    <w:rsid w:val="00E16393"/>
    <w:rsid w:val="00E16B76"/>
    <w:rsid w:val="00E20F3C"/>
    <w:rsid w:val="00E211E0"/>
    <w:rsid w:val="00E2163D"/>
    <w:rsid w:val="00E217BA"/>
    <w:rsid w:val="00E21805"/>
    <w:rsid w:val="00E23014"/>
    <w:rsid w:val="00E2343F"/>
    <w:rsid w:val="00E235B1"/>
    <w:rsid w:val="00E23B97"/>
    <w:rsid w:val="00E23C86"/>
    <w:rsid w:val="00E23D9F"/>
    <w:rsid w:val="00E23F60"/>
    <w:rsid w:val="00E2475E"/>
    <w:rsid w:val="00E25512"/>
    <w:rsid w:val="00E260E3"/>
    <w:rsid w:val="00E26B0D"/>
    <w:rsid w:val="00E27D3A"/>
    <w:rsid w:val="00E3046D"/>
    <w:rsid w:val="00E31633"/>
    <w:rsid w:val="00E32733"/>
    <w:rsid w:val="00E32CB2"/>
    <w:rsid w:val="00E332B8"/>
    <w:rsid w:val="00E33545"/>
    <w:rsid w:val="00E3354F"/>
    <w:rsid w:val="00E34B16"/>
    <w:rsid w:val="00E34C01"/>
    <w:rsid w:val="00E350AA"/>
    <w:rsid w:val="00E351AB"/>
    <w:rsid w:val="00E356FC"/>
    <w:rsid w:val="00E35FEC"/>
    <w:rsid w:val="00E363A6"/>
    <w:rsid w:val="00E36439"/>
    <w:rsid w:val="00E36B60"/>
    <w:rsid w:val="00E37ECF"/>
    <w:rsid w:val="00E4008A"/>
    <w:rsid w:val="00E40590"/>
    <w:rsid w:val="00E40EAE"/>
    <w:rsid w:val="00E41026"/>
    <w:rsid w:val="00E41EAE"/>
    <w:rsid w:val="00E42382"/>
    <w:rsid w:val="00E42783"/>
    <w:rsid w:val="00E42F52"/>
    <w:rsid w:val="00E43457"/>
    <w:rsid w:val="00E43CB6"/>
    <w:rsid w:val="00E44140"/>
    <w:rsid w:val="00E446C3"/>
    <w:rsid w:val="00E450C2"/>
    <w:rsid w:val="00E451CA"/>
    <w:rsid w:val="00E453F1"/>
    <w:rsid w:val="00E45B3C"/>
    <w:rsid w:val="00E45E8D"/>
    <w:rsid w:val="00E476E1"/>
    <w:rsid w:val="00E50002"/>
    <w:rsid w:val="00E50B0F"/>
    <w:rsid w:val="00E50C28"/>
    <w:rsid w:val="00E50D90"/>
    <w:rsid w:val="00E511D8"/>
    <w:rsid w:val="00E51A7A"/>
    <w:rsid w:val="00E527EE"/>
    <w:rsid w:val="00E529D2"/>
    <w:rsid w:val="00E52A23"/>
    <w:rsid w:val="00E53E66"/>
    <w:rsid w:val="00E54843"/>
    <w:rsid w:val="00E5496E"/>
    <w:rsid w:val="00E55934"/>
    <w:rsid w:val="00E559A5"/>
    <w:rsid w:val="00E55D6C"/>
    <w:rsid w:val="00E56273"/>
    <w:rsid w:val="00E57215"/>
    <w:rsid w:val="00E572B7"/>
    <w:rsid w:val="00E5753F"/>
    <w:rsid w:val="00E60E18"/>
    <w:rsid w:val="00E61FCF"/>
    <w:rsid w:val="00E6238A"/>
    <w:rsid w:val="00E62571"/>
    <w:rsid w:val="00E63196"/>
    <w:rsid w:val="00E63BB5"/>
    <w:rsid w:val="00E640CC"/>
    <w:rsid w:val="00E64186"/>
    <w:rsid w:val="00E6459B"/>
    <w:rsid w:val="00E64827"/>
    <w:rsid w:val="00E64B86"/>
    <w:rsid w:val="00E653D5"/>
    <w:rsid w:val="00E65781"/>
    <w:rsid w:val="00E65BDC"/>
    <w:rsid w:val="00E660ED"/>
    <w:rsid w:val="00E66BED"/>
    <w:rsid w:val="00E67100"/>
    <w:rsid w:val="00E673D3"/>
    <w:rsid w:val="00E67588"/>
    <w:rsid w:val="00E67E5A"/>
    <w:rsid w:val="00E67E7C"/>
    <w:rsid w:val="00E701B3"/>
    <w:rsid w:val="00E704B4"/>
    <w:rsid w:val="00E70AC2"/>
    <w:rsid w:val="00E7149D"/>
    <w:rsid w:val="00E71537"/>
    <w:rsid w:val="00E71A80"/>
    <w:rsid w:val="00E7291D"/>
    <w:rsid w:val="00E72C50"/>
    <w:rsid w:val="00E7325B"/>
    <w:rsid w:val="00E73876"/>
    <w:rsid w:val="00E73882"/>
    <w:rsid w:val="00E73C5C"/>
    <w:rsid w:val="00E73CBA"/>
    <w:rsid w:val="00E74636"/>
    <w:rsid w:val="00E74B8F"/>
    <w:rsid w:val="00E7575A"/>
    <w:rsid w:val="00E7672C"/>
    <w:rsid w:val="00E774D8"/>
    <w:rsid w:val="00E77C2E"/>
    <w:rsid w:val="00E77D18"/>
    <w:rsid w:val="00E805B9"/>
    <w:rsid w:val="00E80AEE"/>
    <w:rsid w:val="00E8138D"/>
    <w:rsid w:val="00E81583"/>
    <w:rsid w:val="00E822D9"/>
    <w:rsid w:val="00E8296D"/>
    <w:rsid w:val="00E82B76"/>
    <w:rsid w:val="00E82E43"/>
    <w:rsid w:val="00E831F6"/>
    <w:rsid w:val="00E8332E"/>
    <w:rsid w:val="00E8347F"/>
    <w:rsid w:val="00E8421B"/>
    <w:rsid w:val="00E84E22"/>
    <w:rsid w:val="00E860F7"/>
    <w:rsid w:val="00E86330"/>
    <w:rsid w:val="00E86CC9"/>
    <w:rsid w:val="00E86F91"/>
    <w:rsid w:val="00E8748D"/>
    <w:rsid w:val="00E876A0"/>
    <w:rsid w:val="00E87D08"/>
    <w:rsid w:val="00E87F33"/>
    <w:rsid w:val="00E9052D"/>
    <w:rsid w:val="00E908CC"/>
    <w:rsid w:val="00E909C2"/>
    <w:rsid w:val="00E912FC"/>
    <w:rsid w:val="00E91485"/>
    <w:rsid w:val="00E915DD"/>
    <w:rsid w:val="00E921B6"/>
    <w:rsid w:val="00E93446"/>
    <w:rsid w:val="00E93A35"/>
    <w:rsid w:val="00E93AF8"/>
    <w:rsid w:val="00E93D67"/>
    <w:rsid w:val="00E93FE3"/>
    <w:rsid w:val="00E945C4"/>
    <w:rsid w:val="00E94F18"/>
    <w:rsid w:val="00E95348"/>
    <w:rsid w:val="00E96268"/>
    <w:rsid w:val="00E96571"/>
    <w:rsid w:val="00E96C84"/>
    <w:rsid w:val="00E9771C"/>
    <w:rsid w:val="00EA14E2"/>
    <w:rsid w:val="00EA1A85"/>
    <w:rsid w:val="00EA2159"/>
    <w:rsid w:val="00EA29C8"/>
    <w:rsid w:val="00EA4011"/>
    <w:rsid w:val="00EA424D"/>
    <w:rsid w:val="00EA4DDD"/>
    <w:rsid w:val="00EA5117"/>
    <w:rsid w:val="00EA5BDA"/>
    <w:rsid w:val="00EA5D78"/>
    <w:rsid w:val="00EB051F"/>
    <w:rsid w:val="00EB17D8"/>
    <w:rsid w:val="00EB1AC3"/>
    <w:rsid w:val="00EB2253"/>
    <w:rsid w:val="00EB265B"/>
    <w:rsid w:val="00EB337D"/>
    <w:rsid w:val="00EB3571"/>
    <w:rsid w:val="00EB3629"/>
    <w:rsid w:val="00EB5292"/>
    <w:rsid w:val="00EB64B8"/>
    <w:rsid w:val="00EB673D"/>
    <w:rsid w:val="00EB6A7E"/>
    <w:rsid w:val="00EB731B"/>
    <w:rsid w:val="00EC1DA7"/>
    <w:rsid w:val="00EC35F0"/>
    <w:rsid w:val="00EC36AB"/>
    <w:rsid w:val="00EC40AE"/>
    <w:rsid w:val="00EC4577"/>
    <w:rsid w:val="00EC4E8C"/>
    <w:rsid w:val="00EC4EC7"/>
    <w:rsid w:val="00EC59CB"/>
    <w:rsid w:val="00EC5AAA"/>
    <w:rsid w:val="00EC6613"/>
    <w:rsid w:val="00EC6A9C"/>
    <w:rsid w:val="00EC6DE5"/>
    <w:rsid w:val="00EC6FD7"/>
    <w:rsid w:val="00EC721C"/>
    <w:rsid w:val="00EC7304"/>
    <w:rsid w:val="00EC761E"/>
    <w:rsid w:val="00EC77C0"/>
    <w:rsid w:val="00EC7935"/>
    <w:rsid w:val="00EC795A"/>
    <w:rsid w:val="00EC7B66"/>
    <w:rsid w:val="00EC7D3C"/>
    <w:rsid w:val="00ED06F5"/>
    <w:rsid w:val="00ED072A"/>
    <w:rsid w:val="00ED0EDE"/>
    <w:rsid w:val="00ED1F9E"/>
    <w:rsid w:val="00ED2AA8"/>
    <w:rsid w:val="00ED31A9"/>
    <w:rsid w:val="00ED346A"/>
    <w:rsid w:val="00ED38F9"/>
    <w:rsid w:val="00ED48B0"/>
    <w:rsid w:val="00ED491C"/>
    <w:rsid w:val="00ED4BC0"/>
    <w:rsid w:val="00ED5A68"/>
    <w:rsid w:val="00ED5FFE"/>
    <w:rsid w:val="00ED65DE"/>
    <w:rsid w:val="00ED68EF"/>
    <w:rsid w:val="00ED6BC9"/>
    <w:rsid w:val="00ED7027"/>
    <w:rsid w:val="00ED72A2"/>
    <w:rsid w:val="00ED7347"/>
    <w:rsid w:val="00ED7663"/>
    <w:rsid w:val="00ED770F"/>
    <w:rsid w:val="00EE0859"/>
    <w:rsid w:val="00EE08A2"/>
    <w:rsid w:val="00EE0B5E"/>
    <w:rsid w:val="00EE0D6C"/>
    <w:rsid w:val="00EE0FFF"/>
    <w:rsid w:val="00EE1026"/>
    <w:rsid w:val="00EE15D8"/>
    <w:rsid w:val="00EE16AE"/>
    <w:rsid w:val="00EE1957"/>
    <w:rsid w:val="00EE1C9E"/>
    <w:rsid w:val="00EE22F2"/>
    <w:rsid w:val="00EE305F"/>
    <w:rsid w:val="00EE36D9"/>
    <w:rsid w:val="00EE3BD8"/>
    <w:rsid w:val="00EE3C6E"/>
    <w:rsid w:val="00EE418C"/>
    <w:rsid w:val="00EE4F1A"/>
    <w:rsid w:val="00EE5522"/>
    <w:rsid w:val="00EE5802"/>
    <w:rsid w:val="00EE629E"/>
    <w:rsid w:val="00EE66A6"/>
    <w:rsid w:val="00EE6F4E"/>
    <w:rsid w:val="00EF0671"/>
    <w:rsid w:val="00EF0E6A"/>
    <w:rsid w:val="00EF22B6"/>
    <w:rsid w:val="00EF25C5"/>
    <w:rsid w:val="00EF34EF"/>
    <w:rsid w:val="00EF39B5"/>
    <w:rsid w:val="00EF3DF5"/>
    <w:rsid w:val="00EF40AD"/>
    <w:rsid w:val="00EF4394"/>
    <w:rsid w:val="00EF44DF"/>
    <w:rsid w:val="00EF4D48"/>
    <w:rsid w:val="00EF62DE"/>
    <w:rsid w:val="00EF639D"/>
    <w:rsid w:val="00EF763F"/>
    <w:rsid w:val="00EF7BA7"/>
    <w:rsid w:val="00F00787"/>
    <w:rsid w:val="00F02B18"/>
    <w:rsid w:val="00F02C76"/>
    <w:rsid w:val="00F038A8"/>
    <w:rsid w:val="00F054AA"/>
    <w:rsid w:val="00F05A09"/>
    <w:rsid w:val="00F05A12"/>
    <w:rsid w:val="00F05A4C"/>
    <w:rsid w:val="00F0684F"/>
    <w:rsid w:val="00F06D67"/>
    <w:rsid w:val="00F06E18"/>
    <w:rsid w:val="00F07308"/>
    <w:rsid w:val="00F07547"/>
    <w:rsid w:val="00F102C1"/>
    <w:rsid w:val="00F10937"/>
    <w:rsid w:val="00F10FD1"/>
    <w:rsid w:val="00F110B2"/>
    <w:rsid w:val="00F115A6"/>
    <w:rsid w:val="00F115AB"/>
    <w:rsid w:val="00F119C2"/>
    <w:rsid w:val="00F120B4"/>
    <w:rsid w:val="00F12EC9"/>
    <w:rsid w:val="00F13925"/>
    <w:rsid w:val="00F13FE4"/>
    <w:rsid w:val="00F1451D"/>
    <w:rsid w:val="00F147C1"/>
    <w:rsid w:val="00F1488F"/>
    <w:rsid w:val="00F151A4"/>
    <w:rsid w:val="00F159C0"/>
    <w:rsid w:val="00F15A4B"/>
    <w:rsid w:val="00F16372"/>
    <w:rsid w:val="00F17631"/>
    <w:rsid w:val="00F17A3B"/>
    <w:rsid w:val="00F17E38"/>
    <w:rsid w:val="00F17E9B"/>
    <w:rsid w:val="00F20588"/>
    <w:rsid w:val="00F20C37"/>
    <w:rsid w:val="00F22BC4"/>
    <w:rsid w:val="00F23262"/>
    <w:rsid w:val="00F236D9"/>
    <w:rsid w:val="00F23C1E"/>
    <w:rsid w:val="00F23D37"/>
    <w:rsid w:val="00F2405A"/>
    <w:rsid w:val="00F240BE"/>
    <w:rsid w:val="00F26CF8"/>
    <w:rsid w:val="00F26D6B"/>
    <w:rsid w:val="00F27541"/>
    <w:rsid w:val="00F275AE"/>
    <w:rsid w:val="00F30595"/>
    <w:rsid w:val="00F309CF"/>
    <w:rsid w:val="00F31044"/>
    <w:rsid w:val="00F31408"/>
    <w:rsid w:val="00F314D2"/>
    <w:rsid w:val="00F31509"/>
    <w:rsid w:val="00F31CC7"/>
    <w:rsid w:val="00F31D1B"/>
    <w:rsid w:val="00F31F28"/>
    <w:rsid w:val="00F325C5"/>
    <w:rsid w:val="00F32CC3"/>
    <w:rsid w:val="00F33332"/>
    <w:rsid w:val="00F33912"/>
    <w:rsid w:val="00F33A73"/>
    <w:rsid w:val="00F33D4B"/>
    <w:rsid w:val="00F3430A"/>
    <w:rsid w:val="00F3490F"/>
    <w:rsid w:val="00F34C19"/>
    <w:rsid w:val="00F350EB"/>
    <w:rsid w:val="00F3519E"/>
    <w:rsid w:val="00F361A0"/>
    <w:rsid w:val="00F36BE4"/>
    <w:rsid w:val="00F36CF1"/>
    <w:rsid w:val="00F36D96"/>
    <w:rsid w:val="00F37019"/>
    <w:rsid w:val="00F3781F"/>
    <w:rsid w:val="00F37FE5"/>
    <w:rsid w:val="00F41A65"/>
    <w:rsid w:val="00F41C57"/>
    <w:rsid w:val="00F41DA9"/>
    <w:rsid w:val="00F41FF5"/>
    <w:rsid w:val="00F4242F"/>
    <w:rsid w:val="00F42811"/>
    <w:rsid w:val="00F43379"/>
    <w:rsid w:val="00F43706"/>
    <w:rsid w:val="00F44FCD"/>
    <w:rsid w:val="00F451C6"/>
    <w:rsid w:val="00F451D2"/>
    <w:rsid w:val="00F456CC"/>
    <w:rsid w:val="00F46FBE"/>
    <w:rsid w:val="00F4751F"/>
    <w:rsid w:val="00F477A4"/>
    <w:rsid w:val="00F47922"/>
    <w:rsid w:val="00F47E0A"/>
    <w:rsid w:val="00F501F7"/>
    <w:rsid w:val="00F50385"/>
    <w:rsid w:val="00F50573"/>
    <w:rsid w:val="00F50590"/>
    <w:rsid w:val="00F5072A"/>
    <w:rsid w:val="00F5139A"/>
    <w:rsid w:val="00F51574"/>
    <w:rsid w:val="00F515D9"/>
    <w:rsid w:val="00F51670"/>
    <w:rsid w:val="00F51AA4"/>
    <w:rsid w:val="00F51B48"/>
    <w:rsid w:val="00F52031"/>
    <w:rsid w:val="00F525DA"/>
    <w:rsid w:val="00F52E25"/>
    <w:rsid w:val="00F540C1"/>
    <w:rsid w:val="00F5536F"/>
    <w:rsid w:val="00F55403"/>
    <w:rsid w:val="00F55948"/>
    <w:rsid w:val="00F56D57"/>
    <w:rsid w:val="00F56E7D"/>
    <w:rsid w:val="00F57920"/>
    <w:rsid w:val="00F6113B"/>
    <w:rsid w:val="00F61417"/>
    <w:rsid w:val="00F61B03"/>
    <w:rsid w:val="00F626B8"/>
    <w:rsid w:val="00F6282C"/>
    <w:rsid w:val="00F62F15"/>
    <w:rsid w:val="00F62F7D"/>
    <w:rsid w:val="00F631C6"/>
    <w:rsid w:val="00F6343F"/>
    <w:rsid w:val="00F63A19"/>
    <w:rsid w:val="00F63C1D"/>
    <w:rsid w:val="00F653E4"/>
    <w:rsid w:val="00F65766"/>
    <w:rsid w:val="00F65DB3"/>
    <w:rsid w:val="00F65FE6"/>
    <w:rsid w:val="00F668D4"/>
    <w:rsid w:val="00F6756E"/>
    <w:rsid w:val="00F675F1"/>
    <w:rsid w:val="00F6797B"/>
    <w:rsid w:val="00F67D76"/>
    <w:rsid w:val="00F67E85"/>
    <w:rsid w:val="00F7083A"/>
    <w:rsid w:val="00F7116E"/>
    <w:rsid w:val="00F71B5C"/>
    <w:rsid w:val="00F72173"/>
    <w:rsid w:val="00F728FA"/>
    <w:rsid w:val="00F72AFF"/>
    <w:rsid w:val="00F72F6C"/>
    <w:rsid w:val="00F7322A"/>
    <w:rsid w:val="00F73499"/>
    <w:rsid w:val="00F734B6"/>
    <w:rsid w:val="00F73B9E"/>
    <w:rsid w:val="00F74066"/>
    <w:rsid w:val="00F74CD7"/>
    <w:rsid w:val="00F75596"/>
    <w:rsid w:val="00F75659"/>
    <w:rsid w:val="00F7598B"/>
    <w:rsid w:val="00F76218"/>
    <w:rsid w:val="00F77709"/>
    <w:rsid w:val="00F7790F"/>
    <w:rsid w:val="00F77968"/>
    <w:rsid w:val="00F77CB5"/>
    <w:rsid w:val="00F77E46"/>
    <w:rsid w:val="00F80884"/>
    <w:rsid w:val="00F80F18"/>
    <w:rsid w:val="00F813DA"/>
    <w:rsid w:val="00F82508"/>
    <w:rsid w:val="00F826D0"/>
    <w:rsid w:val="00F82829"/>
    <w:rsid w:val="00F835AA"/>
    <w:rsid w:val="00F8385B"/>
    <w:rsid w:val="00F83C25"/>
    <w:rsid w:val="00F83C7E"/>
    <w:rsid w:val="00F844B3"/>
    <w:rsid w:val="00F844CD"/>
    <w:rsid w:val="00F84762"/>
    <w:rsid w:val="00F84C3C"/>
    <w:rsid w:val="00F84F54"/>
    <w:rsid w:val="00F852E0"/>
    <w:rsid w:val="00F85588"/>
    <w:rsid w:val="00F8600E"/>
    <w:rsid w:val="00F86EF3"/>
    <w:rsid w:val="00F87159"/>
    <w:rsid w:val="00F871C4"/>
    <w:rsid w:val="00F87B2E"/>
    <w:rsid w:val="00F87BA6"/>
    <w:rsid w:val="00F87CD3"/>
    <w:rsid w:val="00F907E1"/>
    <w:rsid w:val="00F90B15"/>
    <w:rsid w:val="00F920EE"/>
    <w:rsid w:val="00F92154"/>
    <w:rsid w:val="00F92894"/>
    <w:rsid w:val="00F93087"/>
    <w:rsid w:val="00F932CE"/>
    <w:rsid w:val="00F93FBF"/>
    <w:rsid w:val="00F94B8D"/>
    <w:rsid w:val="00F95880"/>
    <w:rsid w:val="00F95F20"/>
    <w:rsid w:val="00F961C8"/>
    <w:rsid w:val="00F965D8"/>
    <w:rsid w:val="00F97949"/>
    <w:rsid w:val="00F9795E"/>
    <w:rsid w:val="00FA09D2"/>
    <w:rsid w:val="00FA0F52"/>
    <w:rsid w:val="00FA1357"/>
    <w:rsid w:val="00FA171D"/>
    <w:rsid w:val="00FA1840"/>
    <w:rsid w:val="00FA1DEA"/>
    <w:rsid w:val="00FA2BEC"/>
    <w:rsid w:val="00FA2ED6"/>
    <w:rsid w:val="00FA3B4C"/>
    <w:rsid w:val="00FA4E56"/>
    <w:rsid w:val="00FA511B"/>
    <w:rsid w:val="00FA512F"/>
    <w:rsid w:val="00FA58C1"/>
    <w:rsid w:val="00FA614D"/>
    <w:rsid w:val="00FA637C"/>
    <w:rsid w:val="00FA689A"/>
    <w:rsid w:val="00FA6C08"/>
    <w:rsid w:val="00FA7302"/>
    <w:rsid w:val="00FA75D7"/>
    <w:rsid w:val="00FB00A6"/>
    <w:rsid w:val="00FB0338"/>
    <w:rsid w:val="00FB03BC"/>
    <w:rsid w:val="00FB193E"/>
    <w:rsid w:val="00FB1D17"/>
    <w:rsid w:val="00FB252A"/>
    <w:rsid w:val="00FB29D9"/>
    <w:rsid w:val="00FB2BF4"/>
    <w:rsid w:val="00FB2E77"/>
    <w:rsid w:val="00FB432F"/>
    <w:rsid w:val="00FB4787"/>
    <w:rsid w:val="00FB5390"/>
    <w:rsid w:val="00FB5602"/>
    <w:rsid w:val="00FB5D94"/>
    <w:rsid w:val="00FB62E2"/>
    <w:rsid w:val="00FB64F2"/>
    <w:rsid w:val="00FB6856"/>
    <w:rsid w:val="00FB68C0"/>
    <w:rsid w:val="00FB6DCF"/>
    <w:rsid w:val="00FB6EEB"/>
    <w:rsid w:val="00FB72D4"/>
    <w:rsid w:val="00FB72D9"/>
    <w:rsid w:val="00FB7407"/>
    <w:rsid w:val="00FB77A2"/>
    <w:rsid w:val="00FC0DC5"/>
    <w:rsid w:val="00FC0FD5"/>
    <w:rsid w:val="00FC10F0"/>
    <w:rsid w:val="00FC1333"/>
    <w:rsid w:val="00FC14F3"/>
    <w:rsid w:val="00FC1669"/>
    <w:rsid w:val="00FC179C"/>
    <w:rsid w:val="00FC1CA8"/>
    <w:rsid w:val="00FC1D87"/>
    <w:rsid w:val="00FC216C"/>
    <w:rsid w:val="00FC25EB"/>
    <w:rsid w:val="00FC29BD"/>
    <w:rsid w:val="00FC2A28"/>
    <w:rsid w:val="00FC34ED"/>
    <w:rsid w:val="00FC35BD"/>
    <w:rsid w:val="00FC494A"/>
    <w:rsid w:val="00FC4C90"/>
    <w:rsid w:val="00FC4E94"/>
    <w:rsid w:val="00FC5FE3"/>
    <w:rsid w:val="00FC6543"/>
    <w:rsid w:val="00FC6908"/>
    <w:rsid w:val="00FC6F00"/>
    <w:rsid w:val="00FC74F2"/>
    <w:rsid w:val="00FC7A71"/>
    <w:rsid w:val="00FD050D"/>
    <w:rsid w:val="00FD0D3B"/>
    <w:rsid w:val="00FD0D55"/>
    <w:rsid w:val="00FD1746"/>
    <w:rsid w:val="00FD267E"/>
    <w:rsid w:val="00FD2E49"/>
    <w:rsid w:val="00FD3F0C"/>
    <w:rsid w:val="00FD4572"/>
    <w:rsid w:val="00FD511C"/>
    <w:rsid w:val="00FD5643"/>
    <w:rsid w:val="00FD580F"/>
    <w:rsid w:val="00FD5D5F"/>
    <w:rsid w:val="00FD5F0F"/>
    <w:rsid w:val="00FD6024"/>
    <w:rsid w:val="00FD6741"/>
    <w:rsid w:val="00FD6778"/>
    <w:rsid w:val="00FD76C8"/>
    <w:rsid w:val="00FD7E84"/>
    <w:rsid w:val="00FE03DC"/>
    <w:rsid w:val="00FE0CC7"/>
    <w:rsid w:val="00FE12A5"/>
    <w:rsid w:val="00FE16C2"/>
    <w:rsid w:val="00FE1774"/>
    <w:rsid w:val="00FE1DB1"/>
    <w:rsid w:val="00FE1F94"/>
    <w:rsid w:val="00FE244F"/>
    <w:rsid w:val="00FE2D15"/>
    <w:rsid w:val="00FE37E1"/>
    <w:rsid w:val="00FE3926"/>
    <w:rsid w:val="00FE3D53"/>
    <w:rsid w:val="00FE4383"/>
    <w:rsid w:val="00FE4479"/>
    <w:rsid w:val="00FE45DA"/>
    <w:rsid w:val="00FE48FE"/>
    <w:rsid w:val="00FE4CBC"/>
    <w:rsid w:val="00FE5853"/>
    <w:rsid w:val="00FE5BD1"/>
    <w:rsid w:val="00FE612C"/>
    <w:rsid w:val="00FE7020"/>
    <w:rsid w:val="00FE7291"/>
    <w:rsid w:val="00FE77E3"/>
    <w:rsid w:val="00FF0EBC"/>
    <w:rsid w:val="00FF1192"/>
    <w:rsid w:val="00FF17AB"/>
    <w:rsid w:val="00FF1F36"/>
    <w:rsid w:val="00FF2663"/>
    <w:rsid w:val="00FF373D"/>
    <w:rsid w:val="00FF39D2"/>
    <w:rsid w:val="00FF3CE3"/>
    <w:rsid w:val="00FF4292"/>
    <w:rsid w:val="00FF4402"/>
    <w:rsid w:val="00FF46FC"/>
    <w:rsid w:val="00FF5292"/>
    <w:rsid w:val="00FF5732"/>
    <w:rsid w:val="00FF58C9"/>
    <w:rsid w:val="00FF5E29"/>
    <w:rsid w:val="00FF6843"/>
    <w:rsid w:val="00FF71D1"/>
    <w:rsid w:val="00FF72C8"/>
    <w:rsid w:val="00FF756E"/>
    <w:rsid w:val="00FF770E"/>
    <w:rsid w:val="00FF7735"/>
    <w:rsid w:val="00FF7A9B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C6948"/>
  <w15:docId w15:val="{643D92D3-1D0C-461A-B03A-0D1D37F51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90C"/>
    <w:pPr>
      <w:spacing w:line="360" w:lineRule="auto"/>
      <w:ind w:firstLine="720"/>
      <w:jc w:val="both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D38F9"/>
    <w:pPr>
      <w:numPr>
        <w:numId w:val="1"/>
      </w:numPr>
      <w:spacing w:after="240"/>
      <w:contextualSpacing/>
      <w:jc w:val="left"/>
      <w:outlineLvl w:val="0"/>
    </w:pPr>
    <w:rPr>
      <w:rFonts w:asciiTheme="majorHAnsi" w:eastAsia="Times New Roman" w:hAnsiTheme="majorHAnsi" w:cstheme="majorBidi"/>
      <w:b/>
      <w:bCs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27357D"/>
    <w:pPr>
      <w:numPr>
        <w:ilvl w:val="1"/>
        <w:numId w:val="1"/>
      </w:numPr>
      <w:spacing w:before="360" w:after="240"/>
      <w:ind w:left="709" w:hanging="709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27357D"/>
    <w:pPr>
      <w:numPr>
        <w:ilvl w:val="2"/>
        <w:numId w:val="1"/>
      </w:numPr>
      <w:spacing w:before="240"/>
      <w:ind w:left="709"/>
      <w:jc w:val="left"/>
      <w:outlineLvl w:val="2"/>
    </w:pPr>
    <w:rPr>
      <w:rFonts w:asciiTheme="majorHAnsi" w:eastAsia="Times New Roman" w:hAnsiTheme="majorHAnsi" w:cs="Times New Roman"/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0352D1"/>
    <w:pPr>
      <w:numPr>
        <w:ilvl w:val="3"/>
        <w:numId w:val="1"/>
      </w:numPr>
      <w:spacing w:before="200" w:after="240"/>
      <w:outlineLvl w:val="3"/>
    </w:pPr>
    <w:rPr>
      <w:rFonts w:asciiTheme="majorHAnsi" w:eastAsia="Times New Roman" w:hAnsiTheme="majorHAnsi" w:cs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5173D2"/>
    <w:pPr>
      <w:spacing w:before="200" w:after="240"/>
      <w:ind w:left="1008" w:hanging="1008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nhideWhenUsed/>
    <w:qFormat/>
    <w:rsid w:val="00FA2ED6"/>
    <w:pPr>
      <w:spacing w:after="240" w:line="271" w:lineRule="auto"/>
      <w:ind w:left="1152" w:hanging="1152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nhideWhenUsed/>
    <w:qFormat/>
    <w:rsid w:val="003E06F5"/>
    <w:pPr>
      <w:numPr>
        <w:ilvl w:val="6"/>
        <w:numId w:val="1"/>
      </w:num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nhideWhenUsed/>
    <w:qFormat/>
    <w:rsid w:val="003E06F5"/>
    <w:pPr>
      <w:numPr>
        <w:ilvl w:val="7"/>
        <w:numId w:val="1"/>
      </w:num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3E06F5"/>
    <w:pPr>
      <w:numPr>
        <w:ilvl w:val="8"/>
        <w:numId w:val="1"/>
      </w:num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38F9"/>
    <w:rPr>
      <w:rFonts w:asciiTheme="majorHAnsi" w:eastAsia="Times New Roman" w:hAnsiTheme="majorHAnsi" w:cstheme="majorBidi"/>
      <w:b/>
      <w:bCs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27357D"/>
    <w:rPr>
      <w:rFonts w:ascii="Arial" w:eastAsia="Times New Roman" w:hAnsi="Arial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27357D"/>
    <w:rPr>
      <w:rFonts w:asciiTheme="majorHAnsi" w:eastAsia="Times New Roman" w:hAnsiTheme="majorHAnsi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352D1"/>
    <w:rPr>
      <w:rFonts w:asciiTheme="majorHAnsi" w:eastAsia="Times New Roman" w:hAnsiTheme="majorHAnsi" w:cs="Times New Roman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173D2"/>
    <w:rPr>
      <w:rFonts w:asciiTheme="majorHAnsi" w:eastAsiaTheme="majorEastAsia" w:hAnsiTheme="majorHAnsi" w:cstheme="majorBidi"/>
      <w:b/>
      <w:bCs/>
      <w:color w:val="7F7F7F" w:themeColor="text1" w:themeTint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A2ED6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E06F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6F5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6F5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06F5"/>
    <w:pPr>
      <w:spacing w:line="240" w:lineRule="auto"/>
      <w:ind w:left="-1701" w:right="-1134" w:firstLine="0"/>
      <w:contextualSpacing/>
      <w:jc w:val="center"/>
    </w:pPr>
    <w:rPr>
      <w:rFonts w:eastAsiaTheme="majorEastAsia"/>
      <w:b/>
      <w:spacing w:val="5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E06F5"/>
    <w:rPr>
      <w:rFonts w:ascii="Arial" w:eastAsiaTheme="majorEastAsia" w:hAnsi="Arial" w:cs="Arial"/>
      <w:b/>
      <w:spacing w:val="5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6F5"/>
    <w:pPr>
      <w:spacing w:after="600"/>
      <w:ind w:left="-567" w:firstLine="0"/>
      <w:jc w:val="center"/>
    </w:pPr>
    <w:rPr>
      <w:rFonts w:asciiTheme="majorHAnsi" w:eastAsiaTheme="majorEastAsia" w:hAnsiTheme="majorHAnsi" w:cstheme="majorBidi"/>
      <w:i/>
      <w:iCs/>
      <w:spacing w:val="13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3E06F5"/>
    <w:rPr>
      <w:rFonts w:asciiTheme="majorHAnsi" w:eastAsiaTheme="majorEastAsia" w:hAnsiTheme="majorHAnsi" w:cstheme="majorBidi"/>
      <w:i/>
      <w:iCs/>
      <w:spacing w:val="13"/>
      <w:sz w:val="40"/>
      <w:szCs w:val="40"/>
    </w:rPr>
  </w:style>
  <w:style w:type="character" w:styleId="Strong">
    <w:name w:val="Strong"/>
    <w:uiPriority w:val="22"/>
    <w:qFormat/>
    <w:rsid w:val="003E06F5"/>
    <w:rPr>
      <w:b/>
      <w:bCs/>
    </w:rPr>
  </w:style>
  <w:style w:type="character" w:styleId="Emphasis">
    <w:name w:val="Emphasis"/>
    <w:uiPriority w:val="20"/>
    <w:qFormat/>
    <w:rsid w:val="003E06F5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3E06F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06F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06F5"/>
    <w:pPr>
      <w:spacing w:before="200" w:after="0"/>
      <w:ind w:left="360" w:right="360"/>
    </w:pPr>
    <w:rPr>
      <w:rFonts w:asciiTheme="minorHAnsi" w:hAnsiTheme="minorHAnsi" w:cstheme="minorBidi"/>
      <w:i/>
      <w:iCs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3E06F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6F5"/>
    <w:pPr>
      <w:pBdr>
        <w:bottom w:val="single" w:sz="4" w:space="1" w:color="auto"/>
      </w:pBdr>
      <w:spacing w:before="200" w:after="280"/>
      <w:ind w:left="1008" w:right="1152"/>
    </w:pPr>
    <w:rPr>
      <w:rFonts w:asciiTheme="minorHAnsi" w:hAnsiTheme="minorHAnsi" w:cstheme="minorBidi"/>
      <w:b/>
      <w:bCs/>
      <w:i/>
      <w:iCs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6F5"/>
    <w:rPr>
      <w:b/>
      <w:bCs/>
      <w:i/>
      <w:iCs/>
    </w:rPr>
  </w:style>
  <w:style w:type="character" w:styleId="SubtleEmphasis">
    <w:name w:val="Subtle Emphasis"/>
    <w:uiPriority w:val="19"/>
    <w:qFormat/>
    <w:rsid w:val="003E06F5"/>
    <w:rPr>
      <w:iCs/>
      <w:sz w:val="36"/>
      <w:u w:val="single"/>
    </w:rPr>
  </w:style>
  <w:style w:type="character" w:styleId="IntenseEmphasis">
    <w:name w:val="Intense Emphasis"/>
    <w:uiPriority w:val="21"/>
    <w:qFormat/>
    <w:rsid w:val="003E06F5"/>
    <w:rPr>
      <w:b/>
      <w:bCs/>
    </w:rPr>
  </w:style>
  <w:style w:type="character" w:styleId="SubtleReference">
    <w:name w:val="Subtle Reference"/>
    <w:uiPriority w:val="31"/>
    <w:qFormat/>
    <w:rsid w:val="003E06F5"/>
    <w:rPr>
      <w:smallCaps/>
    </w:rPr>
  </w:style>
  <w:style w:type="character" w:styleId="IntenseReference">
    <w:name w:val="Intense Reference"/>
    <w:uiPriority w:val="32"/>
    <w:qFormat/>
    <w:rsid w:val="003E06F5"/>
    <w:rPr>
      <w:smallCaps/>
      <w:spacing w:val="5"/>
      <w:u w:val="single"/>
    </w:rPr>
  </w:style>
  <w:style w:type="character" w:styleId="BookTitle">
    <w:name w:val="Book Title"/>
    <w:uiPriority w:val="33"/>
    <w:qFormat/>
    <w:rsid w:val="003E06F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E06F5"/>
    <w:pPr>
      <w:numPr>
        <w:numId w:val="0"/>
      </w:num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415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6F3"/>
  </w:style>
  <w:style w:type="paragraph" w:styleId="Footer">
    <w:name w:val="footer"/>
    <w:basedOn w:val="Normal"/>
    <w:link w:val="FooterChar"/>
    <w:uiPriority w:val="99"/>
    <w:unhideWhenUsed/>
    <w:rsid w:val="00415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6F3"/>
  </w:style>
  <w:style w:type="paragraph" w:styleId="BalloonText">
    <w:name w:val="Balloon Text"/>
    <w:basedOn w:val="Normal"/>
    <w:link w:val="BalloonTextChar"/>
    <w:uiPriority w:val="99"/>
    <w:semiHidden/>
    <w:unhideWhenUsed/>
    <w:rsid w:val="00532F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F06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A7162"/>
    <w:pPr>
      <w:tabs>
        <w:tab w:val="left" w:pos="1134"/>
        <w:tab w:val="right" w:leader="dot" w:pos="9072"/>
      </w:tabs>
      <w:spacing w:before="240" w:after="100"/>
      <w:ind w:firstLine="0"/>
    </w:pPr>
    <w:rPr>
      <w:rFonts w:eastAsia="Times New Roman"/>
      <w:b/>
      <w:noProof/>
    </w:rPr>
  </w:style>
  <w:style w:type="character" w:styleId="Hyperlink">
    <w:name w:val="Hyperlink"/>
    <w:basedOn w:val="DefaultParagraphFont"/>
    <w:uiPriority w:val="99"/>
    <w:unhideWhenUsed/>
    <w:rsid w:val="00347B04"/>
    <w:rPr>
      <w:color w:val="0000FF" w:themeColor="hyperlink"/>
      <w:u w:val="single"/>
    </w:rPr>
  </w:style>
  <w:style w:type="paragraph" w:customStyle="1" w:styleId="Data">
    <w:name w:val="Data"/>
    <w:basedOn w:val="Normal"/>
    <w:link w:val="DataChar"/>
    <w:qFormat/>
    <w:rsid w:val="003E06F5"/>
    <w:pPr>
      <w:ind w:left="-1701" w:right="-1134" w:firstLine="0"/>
      <w:jc w:val="center"/>
    </w:pPr>
    <w:rPr>
      <w:i/>
      <w:sz w:val="28"/>
      <w:szCs w:val="28"/>
    </w:rPr>
  </w:style>
  <w:style w:type="character" w:customStyle="1" w:styleId="DataChar">
    <w:name w:val="Data Char"/>
    <w:basedOn w:val="DefaultParagraphFont"/>
    <w:link w:val="Data"/>
    <w:rsid w:val="003E06F5"/>
    <w:rPr>
      <w:rFonts w:ascii="Arial" w:hAnsi="Arial" w:cs="Arial"/>
      <w:i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3E06F5"/>
    <w:pPr>
      <w:spacing w:after="0"/>
      <w:ind w:firstLine="0"/>
      <w:jc w:val="center"/>
    </w:pPr>
    <w:rPr>
      <w:rFonts w:asciiTheme="majorHAnsi" w:eastAsiaTheme="majorEastAsia" w:hAnsiTheme="majorHAnsi" w:cstheme="majorBidi"/>
      <w:b/>
      <w:bCs/>
      <w:color w:val="000000"/>
      <w:sz w:val="18"/>
      <w:szCs w:val="18"/>
      <w:lang w:val="en-US" w:bidi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E05E0"/>
    <w:pPr>
      <w:spacing w:after="0" w:line="240" w:lineRule="auto"/>
      <w:ind w:firstLine="0"/>
    </w:pPr>
    <w:rPr>
      <w:rFonts w:asciiTheme="majorHAnsi" w:eastAsiaTheme="majorEastAsia" w:hAnsiTheme="majorHAnsi" w:cstheme="majorBidi"/>
      <w:sz w:val="20"/>
      <w:szCs w:val="20"/>
      <w:lang w:val="en-US"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05E0"/>
    <w:rPr>
      <w:rFonts w:asciiTheme="majorHAnsi" w:eastAsiaTheme="majorEastAsia" w:hAnsiTheme="majorHAnsi" w:cstheme="majorBidi"/>
      <w:sz w:val="20"/>
      <w:szCs w:val="20"/>
      <w:lang w:val="en-US" w:bidi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E05E0"/>
    <w:rPr>
      <w:vertAlign w:val="superscript"/>
    </w:rPr>
  </w:style>
  <w:style w:type="table" w:styleId="MediumShading1-Accent3">
    <w:name w:val="Medium Shading 1 Accent 3"/>
    <w:basedOn w:val="TableNormal"/>
    <w:uiPriority w:val="63"/>
    <w:rsid w:val="000E37EA"/>
    <w:pPr>
      <w:spacing w:after="0" w:line="240" w:lineRule="auto"/>
    </w:pPr>
    <w:rPr>
      <w:rFonts w:asciiTheme="majorHAnsi" w:eastAsiaTheme="majorEastAsia" w:hAnsiTheme="majorHAnsi" w:cstheme="majorBidi"/>
      <w:lang w:val="en-US" w:bidi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">
    <w:name w:val="Medium Shading 1"/>
    <w:basedOn w:val="TableNormal"/>
    <w:uiPriority w:val="63"/>
    <w:rsid w:val="000E37E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1842CB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EC4E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4E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4EC7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4E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4EC7"/>
    <w:rPr>
      <w:rFonts w:ascii="Arial" w:hAnsi="Arial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56E47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cs="Times New Roman"/>
      <w:lang w:eastAsia="pt-BR"/>
    </w:rPr>
  </w:style>
  <w:style w:type="paragraph" w:customStyle="1" w:styleId="Data1">
    <w:name w:val="Data1"/>
    <w:basedOn w:val="Normal"/>
    <w:uiPriority w:val="99"/>
    <w:qFormat/>
    <w:rsid w:val="003E06F5"/>
    <w:pPr>
      <w:ind w:left="-1701" w:right="-1134" w:firstLine="0"/>
      <w:jc w:val="center"/>
    </w:pPr>
    <w:rPr>
      <w:i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E7734"/>
    <w:pPr>
      <w:tabs>
        <w:tab w:val="left" w:pos="1134"/>
        <w:tab w:val="right" w:leader="dot" w:pos="8505"/>
      </w:tabs>
      <w:spacing w:after="0"/>
      <w:ind w:left="1134" w:right="1416" w:hanging="774"/>
    </w:pPr>
    <w:rPr>
      <w:rFonts w:asciiTheme="minorHAnsi" w:eastAsia="Times New Roman" w:hAnsiTheme="minorHAnsi" w:cstheme="minorBidi"/>
      <w:b/>
      <w:noProof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03D44"/>
    <w:pPr>
      <w:tabs>
        <w:tab w:val="left" w:pos="1985"/>
        <w:tab w:val="left" w:pos="2127"/>
        <w:tab w:val="right" w:leader="dot" w:pos="7938"/>
      </w:tabs>
      <w:spacing w:after="100" w:line="276" w:lineRule="auto"/>
      <w:ind w:left="1985" w:right="1559" w:hanging="851"/>
    </w:pPr>
    <w:rPr>
      <w:rFonts w:asciiTheme="majorHAnsi" w:eastAsia="Times New Roman" w:hAnsiTheme="majorHAnsi" w:cstheme="majorHAnsi"/>
      <w:bCs/>
      <w:noProof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82B82"/>
    <w:pPr>
      <w:spacing w:after="0" w:line="240" w:lineRule="auto"/>
      <w:ind w:firstLine="0"/>
    </w:pPr>
    <w:rPr>
      <w:rFonts w:ascii="Tahoma" w:eastAsiaTheme="majorEastAsia" w:hAnsi="Tahoma" w:cs="Tahoma"/>
      <w:sz w:val="16"/>
      <w:szCs w:val="16"/>
      <w:lang w:val="en-US"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82B82"/>
    <w:rPr>
      <w:rFonts w:ascii="Tahoma" w:eastAsiaTheme="majorEastAsia" w:hAnsi="Tahoma" w:cs="Tahoma"/>
      <w:sz w:val="16"/>
      <w:szCs w:val="16"/>
      <w:lang w:val="en-US" w:bidi="en-US"/>
    </w:rPr>
  </w:style>
  <w:style w:type="table" w:customStyle="1" w:styleId="LightGrid1">
    <w:name w:val="Light Grid1"/>
    <w:basedOn w:val="TableNormal"/>
    <w:uiPriority w:val="62"/>
    <w:rsid w:val="00382B82"/>
    <w:pPr>
      <w:spacing w:after="0" w:line="240" w:lineRule="auto"/>
    </w:pPr>
    <w:rPr>
      <w:rFonts w:asciiTheme="majorHAnsi" w:eastAsiaTheme="majorEastAsia" w:hAnsiTheme="majorHAnsi" w:cstheme="majorBidi"/>
      <w:lang w:val="en-US" w:bidi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203D44"/>
    <w:pPr>
      <w:tabs>
        <w:tab w:val="left" w:pos="2268"/>
        <w:tab w:val="right" w:leader="dot" w:pos="7938"/>
      </w:tabs>
      <w:spacing w:after="100" w:line="276" w:lineRule="auto"/>
      <w:ind w:left="2268" w:right="1559" w:hanging="567"/>
      <w:jc w:val="left"/>
    </w:pPr>
    <w:rPr>
      <w:rFonts w:asciiTheme="minorHAnsi" w:hAnsiTheme="minorHAnsi" w:cstheme="minorBidi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203D44"/>
    <w:pPr>
      <w:tabs>
        <w:tab w:val="right" w:leader="dot" w:pos="7938"/>
      </w:tabs>
      <w:spacing w:after="100" w:line="276" w:lineRule="auto"/>
      <w:ind w:left="2977" w:right="1559" w:hanging="425"/>
    </w:pPr>
    <w:rPr>
      <w:rFonts w:asciiTheme="minorHAnsi" w:hAnsiTheme="minorHAnsi" w:cstheme="minorBidi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382B82"/>
    <w:pPr>
      <w:spacing w:after="100" w:line="276" w:lineRule="auto"/>
      <w:ind w:left="1100" w:firstLine="0"/>
    </w:pPr>
    <w:rPr>
      <w:rFonts w:asciiTheme="minorHAnsi" w:hAnsiTheme="minorHAnsi" w:cstheme="minorBidi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382B82"/>
    <w:pPr>
      <w:spacing w:after="100" w:line="276" w:lineRule="auto"/>
      <w:ind w:left="1320" w:firstLine="0"/>
    </w:pPr>
    <w:rPr>
      <w:rFonts w:asciiTheme="minorHAnsi" w:hAnsiTheme="minorHAnsi" w:cstheme="minorBidi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382B82"/>
    <w:pPr>
      <w:spacing w:after="100" w:line="276" w:lineRule="auto"/>
      <w:ind w:left="1540" w:firstLine="0"/>
    </w:pPr>
    <w:rPr>
      <w:rFonts w:asciiTheme="minorHAnsi" w:hAnsiTheme="minorHAnsi" w:cstheme="minorBidi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382B82"/>
    <w:pPr>
      <w:spacing w:after="100" w:line="276" w:lineRule="auto"/>
      <w:ind w:left="1760" w:firstLine="0"/>
    </w:pPr>
    <w:rPr>
      <w:rFonts w:asciiTheme="minorHAnsi" w:hAnsiTheme="minorHAnsi" w:cstheme="minorBidi"/>
      <w:szCs w:val="2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382B82"/>
    <w:pPr>
      <w:spacing w:after="0"/>
      <w:ind w:left="357" w:firstLine="0"/>
    </w:pPr>
    <w:rPr>
      <w:rFonts w:eastAsia="Times New Roman"/>
      <w:szCs w:val="20"/>
      <w:lang w:eastAsia="pt-BR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82B82"/>
    <w:rPr>
      <w:rFonts w:ascii="Arial" w:eastAsia="Times New Roman" w:hAnsi="Arial" w:cs="Arial"/>
      <w:sz w:val="24"/>
      <w:szCs w:val="20"/>
      <w:lang w:eastAsia="pt-BR"/>
    </w:rPr>
  </w:style>
  <w:style w:type="table" w:styleId="TableGrid">
    <w:name w:val="Table Grid"/>
    <w:basedOn w:val="TableNormal"/>
    <w:uiPriority w:val="59"/>
    <w:rsid w:val="00382B82"/>
    <w:pPr>
      <w:spacing w:after="0" w:line="240" w:lineRule="auto"/>
    </w:pPr>
    <w:rPr>
      <w:rFonts w:asciiTheme="majorHAnsi" w:eastAsiaTheme="majorEastAsia" w:hAnsiTheme="majorHAnsi" w:cstheme="majorBidi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ColorfulGrid1">
    <w:name w:val="Colorful Grid1"/>
    <w:basedOn w:val="TableNormal"/>
    <w:uiPriority w:val="73"/>
    <w:rsid w:val="00382B8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bidi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3-Accent4">
    <w:name w:val="Medium Grid 3 Accent 4"/>
    <w:basedOn w:val="TableNormal"/>
    <w:uiPriority w:val="69"/>
    <w:rsid w:val="00382B82"/>
    <w:pPr>
      <w:spacing w:after="0" w:line="240" w:lineRule="auto"/>
    </w:pPr>
    <w:rPr>
      <w:rFonts w:asciiTheme="majorHAnsi" w:eastAsiaTheme="majorEastAsia" w:hAnsiTheme="majorHAnsi" w:cstheme="majorBidi"/>
      <w:lang w:val="en-US" w:bidi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paragraph" w:customStyle="1" w:styleId="Default">
    <w:name w:val="Default"/>
    <w:uiPriority w:val="99"/>
    <w:rsid w:val="00382B82"/>
    <w:pPr>
      <w:autoSpaceDE w:val="0"/>
      <w:autoSpaceDN w:val="0"/>
      <w:adjustRightInd w:val="0"/>
      <w:spacing w:after="0" w:line="240" w:lineRule="auto"/>
    </w:pPr>
    <w:rPr>
      <w:rFonts w:ascii="Times New Roman" w:eastAsiaTheme="majorEastAsia" w:hAnsi="Times New Roman" w:cs="Times New Roman"/>
      <w:color w:val="000000"/>
      <w:sz w:val="24"/>
      <w:szCs w:val="24"/>
      <w:lang w:val="en-US"/>
    </w:rPr>
  </w:style>
  <w:style w:type="table" w:styleId="LightList-Accent2">
    <w:name w:val="Light List Accent 2"/>
    <w:basedOn w:val="TableNormal"/>
    <w:uiPriority w:val="61"/>
    <w:rsid w:val="00382B82"/>
    <w:pPr>
      <w:spacing w:after="0" w:line="240" w:lineRule="auto"/>
    </w:pPr>
    <w:rPr>
      <w:rFonts w:asciiTheme="majorHAnsi" w:eastAsiaTheme="majorEastAsia" w:hAnsiTheme="majorHAnsi" w:cstheme="majorBidi"/>
      <w:lang w:val="en-US" w:bidi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82B82"/>
    <w:pPr>
      <w:spacing w:after="0" w:line="240" w:lineRule="auto"/>
    </w:pPr>
    <w:rPr>
      <w:rFonts w:asciiTheme="majorHAnsi" w:eastAsiaTheme="majorEastAsia" w:hAnsiTheme="majorHAnsi" w:cstheme="majorBidi"/>
      <w:lang w:val="en-US" w:bidi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E06F5"/>
    <w:rPr>
      <w:rFonts w:ascii="Arial" w:hAnsi="Arial" w:cs="Arial"/>
      <w:sz w:val="24"/>
      <w:szCs w:val="24"/>
    </w:rPr>
  </w:style>
  <w:style w:type="paragraph" w:customStyle="1" w:styleId="11E3E688A4464964B8CB7016D86E4AC1">
    <w:name w:val="11E3E688A4464964B8CB7016D86E4AC1"/>
    <w:uiPriority w:val="99"/>
    <w:rsid w:val="00382B82"/>
    <w:rPr>
      <w:lang w:val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82B82"/>
    <w:pPr>
      <w:spacing w:after="0" w:line="240" w:lineRule="auto"/>
      <w:ind w:left="220" w:hanging="220"/>
    </w:pPr>
    <w:rPr>
      <w:rFonts w:asciiTheme="majorHAnsi" w:eastAsiaTheme="majorEastAsia" w:hAnsiTheme="majorHAnsi" w:cstheme="majorBidi"/>
      <w:szCs w:val="22"/>
      <w:lang w:val="en-US" w:bidi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9588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95880"/>
    <w:rPr>
      <w:rFonts w:ascii="Arial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95880"/>
    <w:rPr>
      <w:vertAlign w:val="superscript"/>
    </w:r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8C5AAC"/>
    <w:pPr>
      <w:spacing w:after="0" w:line="240" w:lineRule="auto"/>
    </w:pPr>
    <w:rPr>
      <w:rFonts w:asciiTheme="majorHAnsi" w:eastAsia="Times New Roman" w:hAnsiTheme="majorHAnsi" w:cstheme="majorBidi"/>
      <w:lang w:val="en-US" w:bidi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6B417E"/>
    <w:rPr>
      <w:color w:val="808080"/>
    </w:rPr>
  </w:style>
  <w:style w:type="paragraph" w:customStyle="1" w:styleId="parasba">
    <w:name w:val="parasba"/>
    <w:rsid w:val="003825FA"/>
    <w:pPr>
      <w:spacing w:before="120" w:after="60" w:line="240" w:lineRule="auto"/>
      <w:jc w:val="both"/>
    </w:pPr>
    <w:rPr>
      <w:rFonts w:ascii="Times New Roman" w:eastAsia="Times New Roman" w:hAnsi="Times New Roman" w:cs="Times New Roman"/>
      <w:noProof/>
      <w:sz w:val="20"/>
      <w:szCs w:val="20"/>
      <w:lang w:eastAsia="pt-BR"/>
    </w:rPr>
  </w:style>
  <w:style w:type="paragraph" w:customStyle="1" w:styleId="legenda">
    <w:name w:val="legenda"/>
    <w:uiPriority w:val="99"/>
    <w:rsid w:val="009A1BBE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styleId="BodyText">
    <w:name w:val="Body Text"/>
    <w:basedOn w:val="Normal"/>
    <w:link w:val="BodyTextChar"/>
    <w:uiPriority w:val="99"/>
    <w:semiHidden/>
    <w:unhideWhenUsed/>
    <w:rsid w:val="008B543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B543C"/>
    <w:rPr>
      <w:rFonts w:ascii="Arial" w:hAnsi="Arial" w:cs="Arial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B543C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B543C"/>
    <w:rPr>
      <w:rFonts w:ascii="Arial" w:hAnsi="Arial" w:cs="Arial"/>
      <w:sz w:val="24"/>
      <w:szCs w:val="24"/>
    </w:rPr>
  </w:style>
  <w:style w:type="table" w:styleId="MediumGrid3-Accent3">
    <w:name w:val="Medium Grid 3 Accent 3"/>
    <w:basedOn w:val="TableNormal"/>
    <w:uiPriority w:val="69"/>
    <w:rsid w:val="00606E6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FB2BF4"/>
  </w:style>
  <w:style w:type="paragraph" w:styleId="Index2">
    <w:name w:val="index 2"/>
    <w:basedOn w:val="Normal"/>
    <w:next w:val="Normal"/>
    <w:autoRedefine/>
    <w:uiPriority w:val="99"/>
    <w:semiHidden/>
    <w:unhideWhenUsed/>
    <w:rsid w:val="00650C1A"/>
    <w:pPr>
      <w:spacing w:after="0" w:line="240" w:lineRule="auto"/>
      <w:ind w:left="480" w:hanging="240"/>
    </w:pPr>
  </w:style>
  <w:style w:type="numbering" w:customStyle="1" w:styleId="NoList1">
    <w:name w:val="No List1"/>
    <w:next w:val="NoList"/>
    <w:uiPriority w:val="99"/>
    <w:semiHidden/>
    <w:unhideWhenUsed/>
    <w:rsid w:val="00366825"/>
  </w:style>
  <w:style w:type="character" w:styleId="FollowedHyperlink">
    <w:name w:val="FollowedHyperlink"/>
    <w:basedOn w:val="DefaultParagraphFont"/>
    <w:uiPriority w:val="99"/>
    <w:semiHidden/>
    <w:unhideWhenUsed/>
    <w:rsid w:val="00366825"/>
    <w:rPr>
      <w:color w:val="800080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366825"/>
    <w:pPr>
      <w:spacing w:after="0" w:line="240" w:lineRule="auto"/>
    </w:pPr>
    <w:rPr>
      <w:rFonts w:ascii="Arial" w:eastAsia="Times New Roman" w:hAnsi="Arial" w:cs="Times New Roman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1">
    <w:name w:val="Medium Shading 11"/>
    <w:basedOn w:val="TableNormal"/>
    <w:next w:val="MediumShading1"/>
    <w:uiPriority w:val="63"/>
    <w:rsid w:val="00366825"/>
    <w:pPr>
      <w:spacing w:after="0" w:line="240" w:lineRule="auto"/>
    </w:pPr>
    <w:rPr>
      <w:rFonts w:ascii="Arial" w:eastAsia="Times New Roman" w:hAnsi="Arial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366825"/>
    <w:pPr>
      <w:spacing w:after="0" w:line="240" w:lineRule="auto"/>
    </w:pPr>
    <w:rPr>
      <w:rFonts w:ascii="Arial" w:eastAsia="Times New Roman" w:hAnsi="Arial" w:cs="Times New Roman"/>
      <w:lang w:val="en-US" w:bidi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rsid w:val="00366825"/>
    <w:pPr>
      <w:spacing w:after="0" w:line="240" w:lineRule="auto"/>
    </w:pPr>
    <w:rPr>
      <w:rFonts w:ascii="Arial" w:eastAsia="Times New Roman" w:hAnsi="Arial" w:cs="Times New Roman"/>
      <w:lang w:val="en-US" w:bidi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MediumShading1-Accent32">
    <w:name w:val="Medium Shading 1 - Accent 32"/>
    <w:basedOn w:val="TableNormal"/>
    <w:next w:val="MediumShading1-Accent3"/>
    <w:uiPriority w:val="63"/>
    <w:rsid w:val="00366825"/>
    <w:pPr>
      <w:spacing w:after="0" w:line="240" w:lineRule="auto"/>
    </w:pPr>
    <w:rPr>
      <w:rFonts w:ascii="Arial" w:eastAsia="Times New Roman" w:hAnsi="Arial" w:cs="Times New Roman"/>
      <w:lang w:val="en-US" w:bidi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Grid3-Accent31">
    <w:name w:val="Medium Grid 3 - Accent 31"/>
    <w:basedOn w:val="TableNormal"/>
    <w:next w:val="MediumGrid3-Accent3"/>
    <w:uiPriority w:val="69"/>
    <w:rsid w:val="00366825"/>
    <w:pPr>
      <w:spacing w:after="0" w:line="240" w:lineRule="auto"/>
    </w:pPr>
    <w:rPr>
      <w:rFonts w:ascii="Arial" w:eastAsia="Times New Roman" w:hAnsi="Arial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-Accent41">
    <w:name w:val="Medium Grid 3 - Accent 41"/>
    <w:basedOn w:val="TableNormal"/>
    <w:next w:val="MediumGrid3-Accent4"/>
    <w:uiPriority w:val="69"/>
    <w:rsid w:val="00366825"/>
    <w:pPr>
      <w:spacing w:after="0" w:line="240" w:lineRule="auto"/>
    </w:pPr>
    <w:rPr>
      <w:rFonts w:ascii="Arial" w:eastAsia="Times New Roman" w:hAnsi="Arial" w:cs="Times New Roman"/>
      <w:lang w:val="en-US" w:bidi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LightGrid11">
    <w:name w:val="Light Grid11"/>
    <w:basedOn w:val="TableNormal"/>
    <w:uiPriority w:val="62"/>
    <w:rsid w:val="00366825"/>
    <w:pPr>
      <w:spacing w:after="0" w:line="240" w:lineRule="auto"/>
    </w:pPr>
    <w:rPr>
      <w:rFonts w:ascii="Arial" w:eastAsia="Times New Roman" w:hAnsi="Arial" w:cs="Times New Roman"/>
      <w:lang w:val="en-US" w:bidi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Arial" w:eastAsia="Times New Roman" w:hAnsi="Arial" w:cs="Times New Roman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Arial" w:eastAsia="Times New Roman" w:hAnsi="Arial" w:cs="Times New Roman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eastAsia="Times New Roman" w:hAnsi="Arial" w:cs="Times New Roman" w:hint="default"/>
        <w:b/>
        <w:bCs/>
      </w:rPr>
    </w:tblStylePr>
    <w:tblStylePr w:type="lastCol">
      <w:rPr>
        <w:rFonts w:ascii="Arial" w:eastAsia="Times New Roman" w:hAnsi="Arial" w:cs="Times New Roman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ColorfulGrid11">
    <w:name w:val="Colorful Grid11"/>
    <w:basedOn w:val="TableNormal"/>
    <w:uiPriority w:val="73"/>
    <w:rsid w:val="00366825"/>
    <w:pPr>
      <w:spacing w:after="0" w:line="240" w:lineRule="auto"/>
    </w:pPr>
    <w:rPr>
      <w:rFonts w:ascii="Arial" w:eastAsia="Times New Roman" w:hAnsi="Arial" w:cs="Times New Roman"/>
      <w:color w:val="000000" w:themeColor="text1"/>
      <w:lang w:val="en-US" w:bidi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Shading1-Accent311">
    <w:name w:val="Medium Shading 1 - Accent 311"/>
    <w:basedOn w:val="TableNormal"/>
    <w:uiPriority w:val="63"/>
    <w:rsid w:val="00366825"/>
    <w:pPr>
      <w:spacing w:after="0" w:line="240" w:lineRule="auto"/>
    </w:pPr>
    <w:rPr>
      <w:rFonts w:ascii="Arial" w:eastAsia="Times New Roman" w:hAnsi="Arial" w:cs="Times New Roman"/>
      <w:lang w:val="en-US" w:bidi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11">
    <w:name w:val="Table Grid11"/>
    <w:basedOn w:val="TableNormal"/>
    <w:next w:val="TableGrid"/>
    <w:uiPriority w:val="59"/>
    <w:rsid w:val="00BD4B24"/>
    <w:pPr>
      <w:spacing w:after="0" w:line="240" w:lineRule="auto"/>
    </w:pPr>
    <w:rPr>
      <w:rFonts w:ascii="Arial" w:eastAsia="Times New Roman" w:hAnsi="Arial" w:cs="Times New Roman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2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\USP\Mestrado\Disserta&#231;&#227;o\AB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Zie</b:Tag>
    <b:SourceType>ArticleInAPeriodical</b:SourceType>
    <b:Guid>{6B770D2C-8662-423E-9131-ED4E07BB1EE8}</b:Guid>
    <b:Title>Optimum settings for automatic controllers</b:Title>
    <b:LCID>en-US</b:LCID>
    <b:Author>
      <b:Author>
        <b:NameList>
          <b:Person>
            <b:Last>Ziegler</b:Last>
            <b:Middle>G.</b:Middle>
            <b:First>J.</b:First>
          </b:Person>
          <b:Person>
            <b:Last>Nichols</b:Last>
            <b:Middle>B.</b:Middle>
            <b:First>N.</b:First>
          </b:Person>
        </b:NameList>
      </b:Author>
    </b:Author>
    <b:PeriodicalTitle>Transactions of the ASME</b:PeriodicalTitle>
    <b:Edition>64</b:Edition>
    <b:Year>1942</b:Year>
    <b:RefOrder>19</b:RefOrder>
  </b:Source>
  <b:Source>
    <b:Tag>Ast70</b:Tag>
    <b:SourceType>Book</b:SourceType>
    <b:Guid>{C816A4E8-2AB4-47EA-9B1A-E35655473677}</b:Guid>
    <b:Title>Introduction to Stochastic Control Theory</b:Title>
    <b:Year>1970</b:Year>
    <b:Publisher>Academic Press</b:Publisher>
    <b:Author>
      <b:Author>
        <b:NameList>
          <b:Person>
            <b:Last>Aström</b:Last>
            <b:Middle>K.</b:Middle>
            <b:First>J.</b:First>
          </b:Person>
        </b:NameList>
      </b:Author>
    </b:Author>
    <b:RefOrder>15</b:RefOrder>
  </b:Source>
  <b:Source>
    <b:Tag>Chi52</b:Tag>
    <b:SourceType>JournalArticle</b:SourceType>
    <b:Guid>{05CE78D5-6DB7-4F96-814D-3D7F76E9062A}</b:Guid>
    <b:Title>On Automatic Control of Generalized Passive Systems</b:Title>
    <b:Year>1952</b:Year>
    <b:Publisher>ASME</b:Publisher>
    <b:Volume>74</b:Volume>
    <b:Author>
      <b:Author>
        <b:NameList>
          <b:Person>
            <b:Last>Chien</b:Last>
            <b:Middle>L.</b:Middle>
            <b:First>K.</b:First>
          </b:Person>
          <b:Person>
            <b:Last>Hrones</b:Last>
            <b:Middle>A.</b:Middle>
            <b:First>J.</b:First>
          </b:Person>
          <b:Person>
            <b:Last>Reswick</b:Last>
            <b:Middle>B.</b:Middle>
            <b:First>J.</b:First>
          </b:Person>
        </b:NameList>
      </b:Author>
    </b:Author>
    <b:Pages>175-185</b:Pages>
    <b:RefOrder>20</b:RefOrder>
  </b:Source>
  <b:Source>
    <b:Tag>Coh</b:Tag>
    <b:SourceType>JournalArticle</b:SourceType>
    <b:Guid>{C37CDC29-A2CA-40DF-85AF-4401089E9BD3}</b:Guid>
    <b:Title>Theoretical Consideration of Retarded Control</b:Title>
    <b:Publisher>ASME</b:Publisher>
    <b:Volume>75</b:Volume>
    <b:Author>
      <b:Author>
        <b:NameList>
          <b:Person>
            <b:Last>Cohen</b:Last>
            <b:Middle>H.</b:Middle>
            <b:First>G.</b:First>
          </b:Person>
          <b:Person>
            <b:Last>Coon</b:Last>
            <b:Middle>A.</b:Middle>
            <b:First>G.</b:First>
          </b:Person>
        </b:NameList>
      </b:Author>
    </b:Author>
    <b:JournalName>ASME Transactions</b:JournalName>
    <b:Pages>827-834</b:Pages>
    <b:RefOrder>21</b:RefOrder>
  </b:Source>
  <b:Source>
    <b:Tag>Dah</b:Tag>
    <b:SourceType>JournalArticle</b:SourceType>
    <b:Guid>{E73A8337-A07E-4941-B42A-5EB79E78FAC2}</b:Guid>
    <b:Title>Designing and tuning digital controllers</b:Title>
    <b:Volume>41</b:Volume>
    <b:Author>
      <b:Author>
        <b:NameList>
          <b:Person>
            <b:Last>Dahlin</b:Last>
            <b:Middle>B.</b:Middle>
            <b:First>E.</b:First>
          </b:Person>
        </b:NameList>
      </b:Author>
    </b:Author>
    <b:JournalName>Instrumentation and ControlSystems</b:JournalName>
    <b:Pages>77-83, 87-91</b:Pages>
    <b:Year>1968</b:Year>
    <b:RefOrder>22</b:RefOrder>
  </b:Source>
  <b:Source>
    <b:Tag>Ast84</b:Tag>
    <b:SourceType>JournalArticle</b:SourceType>
    <b:Guid>{C1E5CD5E-D7C0-4E82-8926-589A82F2EE34}</b:Guid>
    <b:Title>Automatic Tuning of Simple Regulators with Specifications on Phase and Amplitude Margins</b:Title>
    <b:Year>1984</b:Year>
    <b:Volume>20</b:Volume>
    <b:Issue>5</b:Issue>
    <b:Author>
      <b:Author>
        <b:NameList>
          <b:Person>
            <b:Last>Aström</b:Last>
            <b:Middle>J.</b:Middle>
            <b:First>K.</b:First>
          </b:Person>
          <b:Person>
            <b:Last>Hägglund</b:Last>
            <b:First>T.</b:First>
          </b:Person>
        </b:NameList>
      </b:Author>
    </b:Author>
    <b:JournalName>Automatica</b:JournalName>
    <b:Month>Setembro</b:Month>
    <b:Pages>645-651</b:Pages>
    <b:StandardNumber>ISSN: 00051098</b:StandardNumber>
    <b:DOI>10.1016/0005-1098(84)90014-1</b:DOI>
    <b:RefOrder>23</b:RefOrder>
  </b:Source>
  <b:Source>
    <b:Tag>Oga03</b:Tag>
    <b:SourceType>Book</b:SourceType>
    <b:Guid>{28E2E75E-8832-4768-BBB9-8734427B06FD}</b:Guid>
    <b:Author>
      <b:Author>
        <b:NameList>
          <b:Person>
            <b:Last>Ogata</b:Last>
            <b:First>Katsuhiko</b:First>
          </b:Person>
        </b:NameList>
      </b:Author>
    </b:Author>
    <b:Year>2003</b:Year>
    <b:Title>Engenharia de Controle Moderno</b:Title>
    <b:Publisher>Prentice Hall</b:Publisher>
    <b:StandardNumber>ISBN: 978-85-87918-23-9</b:StandardNumber>
    <b:Edition>4ª edição</b:Edition>
    <b:RefOrder>3</b:RefOrder>
  </b:Source>
  <b:Source>
    <b:Tag>WB73</b:Tag>
    <b:SourceType>JournalArticle</b:SourceType>
    <b:Guid>{13E2BC15-0238-401E-AB43-ED6F897C26A9}</b:Guid>
    <b:Title>Terminal composition control of a binary distillation column</b:Title>
    <b:Year>1973</b:Year>
    <b:Volume>28</b:Volume>
    <b:Author>
      <b:Author>
        <b:NameList>
          <b:Person>
            <b:Last>Wood</b:Last>
            <b:Middle>K.</b:Middle>
            <b:First>R.</b:First>
          </b:Person>
          <b:Person>
            <b:Last>Berry</b:Last>
            <b:Middle>W.</b:Middle>
            <b:First>M.</b:First>
          </b:Person>
        </b:NameList>
      </b:Author>
    </b:Author>
    <b:JournalName>Chemical Engineering Science</b:JournalName>
    <b:Pages>1707-1717</b:Pages>
    <b:RefOrder>24</b:RefOrder>
  </b:Source>
  <b:Source>
    <b:Tag>Lag98</b:Tag>
    <b:SourceType>JournalArticle</b:SourceType>
    <b:Guid>{4E45257B-7773-45A9-9DDB-9923DDF9A556}</b:Guid>
    <b:Title>Convergence Properties of the Nelder-Mead Simplex Method in Low Dimensions</b:Title>
    <b:Year>1998</b:Year>
    <b:Volume>9</b:Volume>
    <b:Issue>1</b:Issue>
    <b:Author>
      <b:Author>
        <b:NameList>
          <b:Person>
            <b:Last>Lagarias</b:Last>
            <b:Middle>C.</b:Middle>
            <b:First>J.</b:First>
          </b:Person>
          <b:Person>
            <b:Last>Reeds</b:Last>
            <b:Middle>A.</b:Middle>
            <b:First>J.</b:First>
          </b:Person>
          <b:Person>
            <b:Last>Wright</b:Last>
            <b:Middle>H.</b:Middle>
            <b:First>M.</b:First>
          </b:Person>
          <b:Person>
            <b:Last>Wright</b:Last>
            <b:Middle>E.</b:Middle>
            <b:First>P.</b:First>
          </b:Person>
        </b:NameList>
      </b:Author>
    </b:Author>
    <b:JournalName>SIAM Journal of Optimization</b:JournalName>
    <b:Pages>112-147</b:Pages>
    <b:RefOrder>25</b:RefOrder>
  </b:Source>
  <b:Source>
    <b:Tag>Hoo61</b:Tag>
    <b:SourceType>JournalArticle</b:SourceType>
    <b:Guid>{269D7C8F-BA91-4A35-8DF6-1882D575BC79}</b:Guid>
    <b:Title>'Directive search' solution of numerical and statistical problems</b:Title>
    <b:Year>1961</b:Year>
    <b:Volume>8</b:Volume>
    <b:Issue>2</b:Issue>
    <b:Author>
      <b:Author>
        <b:NameList>
          <b:Person>
            <b:Last>Hooke</b:Last>
            <b:First>R.</b:First>
          </b:Person>
          <b:Person>
            <b:Last>Jeeves</b:Last>
            <b:Middle>A.</b:Middle>
            <b:First>T.</b:First>
          </b:Person>
        </b:NameList>
      </b:Author>
    </b:Author>
    <b:JournalName>Journal of the Association for Computing Machinery (ACM)</b:JournalName>
    <b:Pages>212-229</b:Pages>
    <b:RefOrder>26</b:RefOrder>
  </b:Source>
  <b:Source>
    <b:Tag>Dav</b:Tag>
    <b:SourceType>JournalArticle</b:SourceType>
    <b:Guid>{0A82E432-0192-4614-BDF0-377A07E2F718}</b:Guid>
    <b:Title>Variable metric method for minimization</b:Title>
    <b:Volume>1</b:Volume>
    <b:Issue>1</b:Issue>
    <b:Author>
      <b:Author>
        <b:NameList>
          <b:Person>
            <b:Last>Davidon</b:Last>
            <b:Middle>C.</b:Middle>
            <b:First>W.</b:First>
          </b:Person>
        </b:NameList>
      </b:Author>
    </b:Author>
    <b:JournalName>SIAM Journal on Optimization</b:JournalName>
    <b:Pages>1-17</b:Pages>
    <b:RefOrder>27</b:RefOrder>
  </b:Source>
  <b:Source>
    <b:Tag>Agu07</b:Tag>
    <b:SourceType>Book</b:SourceType>
    <b:Guid>{8B0E8E09-D602-4CC7-AF2F-813B0364679C}</b:Guid>
    <b:Author>
      <b:Author>
        <b:NameList>
          <b:Person>
            <b:Last>Aguirre</b:Last>
            <b:First>L.</b:First>
            <b:Middle>A.</b:Middle>
          </b:Person>
        </b:NameList>
      </b:Author>
    </b:Author>
    <b:Year>2007</b:Year>
    <b:Title>Introdução à Identificação de Sistemas: Técnicas Lineares e Não-Lineares Aplicadas a Sistemas Reais</b:Title>
    <b:City>Belo Horizonte</b:City>
    <b:Publisher>Editora UFMG</b:Publisher>
    <b:StandardNumber>ISBN: 978-85-7041-584-4</b:StandardNumber>
    <b:StateProvince>Minas Gerais</b:StateProvince>
    <b:CountryRegion>Brasil</b:CountryRegion>
    <b:Edition>3ª edição</b:Edition>
    <b:RefOrder>5</b:RefOrder>
  </b:Source>
  <b:Source>
    <b:Tag>Cam10</b:Tag>
    <b:SourceType>Book</b:SourceType>
    <b:Guid>{DBE1AF21-933E-4ED1-A246-E03F72691F15}</b:Guid>
    <b:Title>Controles Típicos de Equipamentos e Processos Industriais - 2ª Edição</b:Title>
    <b:Year>2010</b:Year>
    <b:Author>
      <b:Author>
        <b:NameList>
          <b:Person>
            <b:Last>Campos</b:Last>
            <b:First>M.</b:First>
            <b:Middle>C. M. M.</b:Middle>
          </b:Person>
          <b:Person>
            <b:Last>T.</b:Last>
            <b:First>C.</b:First>
            <b:Middle>G. H.</b:Middle>
          </b:Person>
        </b:NameList>
      </b:Author>
    </b:Author>
    <b:City>Sãoo Paulo</b:City>
    <b:Publisher>Blucher</b:Publisher>
    <b:StandardNumber>ISBN: 978-85-212-0552-4</b:StandardNumber>
    <b:StateProvince>SP</b:StateProvince>
    <b:CountryRegion>Brasil</b:CountryRegion>
    <b:RefOrder>28</b:RefOrder>
  </b:Source>
  <b:Source>
    <b:Tag>Cru96</b:Tag>
    <b:SourceType>Book</b:SourceType>
    <b:Guid>{9BE10BAE-1557-4D5B-81F3-BB3EF40C55EC}</b:Guid>
    <b:Author>
      <b:Author>
        <b:NameList>
          <b:Person>
            <b:Last>Cruz</b:Last>
            <b:First>J.</b:First>
            <b:Middle>J.</b:Middle>
          </b:Person>
        </b:NameList>
      </b:Author>
    </b:Author>
    <b:Title>Controle Robusto Multivariável</b:Title>
    <b:Year>1996</b:Year>
    <b:City>São Paulo</b:City>
    <b:Publisher>EDUSP</b:Publisher>
    <b:StandardNumber>ISBN: 85-314-0341-3</b:StandardNumber>
    <b:StateProvince>SP</b:StateProvince>
    <b:CountryRegion>Brasil</b:CountryRegion>
    <b:RefOrder>13</b:RefOrder>
  </b:Source>
  <b:Source>
    <b:Tag>Des92</b:Tag>
    <b:SourceType>JournalArticle</b:SourceType>
    <b:Guid>{4221049F-6D1E-4EBF-AC8A-1A1DB4CD1B66}</b:Guid>
    <b:Title>Performance Assessment Measures for Univariate Feedback Control</b:Title>
    <b:Year>1992</b:Year>
    <b:Volume>70</b:Volume>
    <b:Author>
      <b:Author>
        <b:NameList>
          <b:Person>
            <b:Last>Desborough</b:Last>
            <b:First>L.</b:First>
          </b:Person>
          <b:Person>
            <b:Last>Harris</b:Last>
            <b:First>T.</b:First>
          </b:Person>
        </b:NameList>
      </b:Author>
    </b:Author>
    <b:JournalName>The Canadian Journal of Chemical Engineering</b:JournalName>
    <b:Month>December</b:Month>
    <b:Pages>1186 - 1197</b:Pages>
    <b:RefOrder>29</b:RefOrder>
  </b:Source>
  <b:Source>
    <b:Tag>Eyk74</b:Tag>
    <b:SourceType>Book</b:SourceType>
    <b:Guid>{FAF509F0-666A-4780-B257-B1384C976EC6}</b:Guid>
    <b:Author>
      <b:Author>
        <b:NameList>
          <b:Person>
            <b:Last>Eykhoff</b:Last>
            <b:First>P.</b:First>
          </b:Person>
        </b:NameList>
      </b:Author>
    </b:Author>
    <b:Year>1974</b:Year>
    <b:Title>System Identification: Parameter and State Estimation</b:Title>
    <b:Publisher>John Wiley &amp; Sons</b:Publisher>
    <b:StandardNumber>ISBN: 978-0471249801</b:StandardNumber>
    <b:RefOrder>1</b:RefOrder>
  </b:Source>
  <b:Source>
    <b:Tag>Gar05</b:Tag>
    <b:SourceType>Book</b:SourceType>
    <b:Guid>{DCCEE3E6-BE35-4250-8171-1A1EAE9D2E7D}</b:Guid>
    <b:Author>
      <b:Author>
        <b:NameList>
          <b:Person>
            <b:Last>Garcia</b:Last>
            <b:First>C.</b:First>
          </b:Person>
        </b:NameList>
      </b:Author>
    </b:Author>
    <b:Year>2005</b:Year>
    <b:Title>Modelagem e Simulação de Processos Industriais e de Sistemas Eletromecânicos</b:Title>
    <b:City>São Paulo</b:City>
    <b:Publisher>EDUSP</b:Publisher>
    <b:StandardNumber>ISBN: 978-85-314-0904-2</b:StandardNumber>
    <b:StateProvince>SP</b:StateProvince>
    <b:CountryRegion>Brasil</b:CountryRegion>
    <b:ShortTitle>Modelagem e Simulação</b:ShortTitle>
    <b:Edition>2ª edição</b:Edition>
    <b:RefOrder>4</b:RefOrder>
  </b:Source>
  <b:Source>
    <b:Tag>Har89</b:Tag>
    <b:SourceType>JournalArticle</b:SourceType>
    <b:Guid>{B2ED88A7-A1C2-402D-AFE5-6F28028BB4F0}</b:Guid>
    <b:Title>Assessment of Control Loop Performance</b:Title>
    <b:Year>1989</b:Year>
    <b:Volume>67</b:Volume>
    <b:Author>
      <b:Author>
        <b:NameList>
          <b:Person>
            <b:Last>Harris</b:Last>
            <b:First>T.</b:First>
            <b:Middle>J.</b:Middle>
          </b:Person>
        </b:NameList>
      </b:Author>
    </b:Author>
    <b:JournalName>The Canadian Journal of Chemical Engineering</b:JournalName>
    <b:Month>October</b:Month>
    <b:Pages>856 - 861</b:Pages>
    <b:StandardNumber>0008-4034</b:StandardNumber>
    <b:RefOrder>30</b:RefOrder>
  </b:Source>
  <b:Source>
    <b:Tag>Har93</b:Tag>
    <b:SourceType>JournalArticle</b:SourceType>
    <b:Guid>{E05CCEFB-E7D6-4991-8362-DCBC99955FAE}</b:Guid>
    <b:Title>Performance Assessment Measures for Univariate Feedforward/ Feedback Control</b:Title>
    <b:Year>1993</b:Year>
    <b:Volume>71</b:Volume>
    <b:Author>
      <b:Author>
        <b:NameList>
          <b:Person>
            <b:Last>Harris</b:Last>
            <b:First>T.</b:First>
          </b:Person>
        </b:NameList>
      </b:Author>
    </b:Author>
    <b:JournalName>The Canadian Journal of Chemical Engineering</b:JournalName>
    <b:Month>August</b:Month>
    <b:Pages>605 - 616</b:Pages>
    <b:RefOrder>31</b:RefOrder>
  </b:Source>
  <b:Source>
    <b:Tag>Seb04</b:Tag>
    <b:SourceType>Book</b:SourceType>
    <b:Guid>{4E2BE077-07B2-4210-B4E5-CE01A77135AE}</b:Guid>
    <b:Title>Process Dynamics and Control - Secon Edition</b:Title>
    <b:Year>2004</b:Year>
    <b:Author>
      <b:Author>
        <b:NameList>
          <b:Person>
            <b:Last>Seborg</b:Last>
            <b:First>D.</b:First>
            <b:Middle>E.</b:Middle>
          </b:Person>
          <b:Person>
            <b:Last>Edgar</b:Last>
            <b:First>Thomas,</b:First>
            <b:Middle>F.</b:Middle>
          </b:Person>
          <b:Person>
            <b:Last>Mellichamp</b:Last>
            <b:First>D.</b:First>
            <b:Middle>A.</b:Middle>
          </b:Person>
        </b:NameList>
      </b:Author>
    </b:Author>
    <b:RefOrder>12</b:RefOrder>
  </b:Source>
  <b:Source>
    <b:Tag>Riv86</b:Tag>
    <b:SourceType>JournalArticle</b:SourceType>
    <b:Guid>{4B18094A-6E0C-41F8-A720-82D8A08476A8}</b:Guid>
    <b:Title>Internal Model Control. 4. PID Controller Design</b:Title>
    <b:Year>1986</b:Year>
    <b:Volume>25</b:Volume>
    <b:Issue>1</b:Issue>
    <b:Author>
      <b:Author>
        <b:NameList>
          <b:Person>
            <b:Last>Rivera</b:Last>
            <b:First>D.</b:First>
            <b:Middle>E.</b:Middle>
          </b:Person>
          <b:Person>
            <b:Last>Morari</b:Last>
            <b:First>M.</b:First>
          </b:Person>
          <b:Person>
            <b:Last>Skogestad</b:Last>
            <b:First>S.</b:First>
          </b:Person>
        </b:NameList>
      </b:Author>
    </b:Author>
    <b:JournalName>Industrial &amp; Engineering Chemistry Process Design and Development</b:JournalName>
    <b:Month>January</b:Month>
    <b:Pages>252-265</b:Pages>
    <b:RefOrder>32</b:RefOrder>
  </b:Source>
  <b:Source>
    <b:Tag>Oga95</b:Tag>
    <b:SourceType>Book</b:SourceType>
    <b:Guid>{7C7416AC-6D96-4018-90AA-95EC2BC8C6C5}</b:Guid>
    <b:Title>Discrete-Time Control Systems</b:Title>
    <b:Year>1995</b:Year>
    <b:Publisher>Prentice Hall</b:Publisher>
    <b:Author>
      <b:Author>
        <b:NameList>
          <b:Person>
            <b:Last>Ogata</b:Last>
            <b:First>K.</b:First>
          </b:Person>
        </b:NameList>
      </b:Author>
    </b:Author>
    <b:StandardNumber>ISBN: 0-13-034281-5</b:StandardNumber>
    <b:Edition>2ª edição</b:Edition>
    <b:RefOrder>10</b:RefOrder>
  </b:Source>
  <b:Source>
    <b:Tag>Mon06</b:Tag>
    <b:SourceType>Book</b:SourceType>
    <b:Guid>{D63F198D-6DAA-495B-8A66-9B6D901F3BF1}</b:Guid>
    <b:Author>
      <b:Author>
        <b:NameList>
          <b:Person>
            <b:Last>Monteiro</b:Last>
            <b:First>L.</b:First>
            <b:Middle>H. A.</b:Middle>
          </b:Person>
        </b:NameList>
      </b:Author>
    </b:Author>
    <b:Year>2006</b:Year>
    <b:Title>Sistemas Dinâmicos</b:Title>
    <b:City>São Paulo</b:City>
    <b:Publisher>Livraria da Física</b:Publisher>
    <b:StandardNumber>ISBN: 85-88325-08-X</b:StandardNumber>
    <b:StateProvince>SP</b:StateProvince>
    <b:CountryRegion>Brasil</b:CountryRegion>
    <b:RefOrder>2</b:RefOrder>
  </b:Source>
  <b:Source>
    <b:Tag>Lju99</b:Tag>
    <b:SourceType>Book</b:SourceType>
    <b:Guid>{AA8017A6-B7DB-4958-BE68-C0D9E2BD6789}</b:Guid>
    <b:Author>
      <b:Author>
        <b:NameList>
          <b:Person>
            <b:Last>Ljung</b:Last>
            <b:First>L.</b:First>
          </b:Person>
        </b:NameList>
      </b:Author>
    </b:Author>
    <b:Year>1999</b:Year>
    <b:Title>System Identification: Theory for the User</b:Title>
    <b:Publisher>Prentice Hall</b:Publisher>
    <b:StandardNumber>ISBN: 0-13-656695-2</b:StandardNumber>
    <b:Edition>2ª edição</b:Edition>
    <b:RefOrder>6</b:RefOrder>
  </b:Source>
  <b:Source>
    <b:Tag>Lev11</b:Tag>
    <b:SourceType>Book</b:SourceType>
    <b:Guid>{A3471E38-3D57-448A-AD5D-F83162E3626D}</b:Guid>
    <b:Author>
      <b:Author>
        <b:NameList>
          <b:Person>
            <b:Last>Levine</b:Last>
            <b:First>W.</b:First>
            <b:Middle>S.</b:Middle>
          </b:Person>
        </b:NameList>
      </b:Author>
    </b:Author>
    <b:Title>The Control Handbook: Control System Fundamentals - Second Edition</b:Title>
    <b:Year>2011</b:Year>
    <b:Publisher>CRC Press</b:Publisher>
    <b:StandardNumber>ISBN: 978-1420073669</b:StandardNumber>
    <b:Edition>2ª edição</b:Edition>
    <b:RefOrder>11</b:RefOrder>
  </b:Source>
  <b:Source>
    <b:Tag>Kir70</b:Tag>
    <b:SourceType>Book</b:SourceType>
    <b:Guid>{EAC9979A-F276-4B62-858B-7C979F75C1A8}</b:Guid>
    <b:Title>Optimal Control Theory: An Introduction</b:Title>
    <b:Year>1970</b:Year>
    <b:Publisher>Prentice Hall</b:Publisher>
    <b:StandardNumber>ISBN: 0-486-43484-2</b:StandardNumber>
    <b:Author>
      <b:Author>
        <b:NameList>
          <b:Person>
            <b:Last>Kirk</b:Last>
            <b:First>D.</b:First>
            <b:Middle>E.</b:Middle>
          </b:Person>
        </b:NameList>
      </b:Author>
    </b:Author>
    <b:RefOrder>14</b:RefOrder>
  </b:Source>
  <b:Source>
    <b:Tag>Kha02</b:Tag>
    <b:SourceType>Book</b:SourceType>
    <b:Guid>{9A442D4A-F4D5-44DA-B6A0-277CD54C94F3}</b:Guid>
    <b:Title>Nonlinear Systems - Third Edition</b:Title>
    <b:Year>2002</b:Year>
    <b:Publisher>Prentice Hall</b:Publisher>
    <b:Author>
      <b:Author>
        <b:NameList>
          <b:Person>
            <b:Last>Khalil</b:Last>
            <b:First>H.</b:First>
            <b:Middle>K.</b:Middle>
          </b:Person>
        </b:NameList>
      </b:Author>
    </b:Author>
    <b:StandardNumber>ISBN: 0-13-067389-7</b:StandardNumber>
    <b:RefOrder>9</b:RefOrder>
  </b:Source>
  <b:Source>
    <b:Tag>HES09</b:Tag>
    <b:SourceType>Book</b:SourceType>
    <b:Guid>{8FB9474C-6647-4B0F-B729-6C9D4FC2A0B4}</b:Guid>
    <b:Author>
      <b:Author>
        <b:NameList>
          <b:Person>
            <b:Last>Hespanha</b:Last>
            <b:First>J.</b:First>
            <b:Middle>P.</b:Middle>
          </b:Person>
        </b:NameList>
      </b:Author>
    </b:Author>
    <b:Year>2009</b:Year>
    <b:Title>Linear Systems Theory</b:Title>
    <b:City>Princeton</b:City>
    <b:Publisher>Princeton</b:Publisher>
    <b:StandardNumber>ISBN: 978-0-691-14021-6</b:StandardNumber>
    <b:RefOrder>8</b:RefOrder>
  </b:Source>
  <b:Source>
    <b:Tag>Hay09</b:Tag>
    <b:SourceType>Book</b:SourceType>
    <b:Guid>{47D13196-CC53-4812-A7AD-FE77C21F6CAD}</b:Guid>
    <b:Author>
      <b:Author>
        <b:NameList>
          <b:Person>
            <b:Last>Haykin</b:Last>
            <b:First>S.</b:First>
          </b:Person>
        </b:NameList>
      </b:Author>
    </b:Author>
    <b:Year>2009</b:Year>
    <b:Title>Neural Networks and Learning Machines</b:Title>
    <b:Publisher>Pearson</b:Publisher>
    <b:StandardNumber>ISBN: 978-0-13-147139-9</b:StandardNumber>
    <b:Edition>3ª edição</b:Edition>
    <b:RefOrder>7</b:RefOrder>
  </b:Source>
  <b:Source>
    <b:Tag>Jul11</b:Tag>
    <b:SourceType>Book</b:SourceType>
    <b:Guid>{DEE824E9-F47F-4A44-A65A-586DB7CA4464}</b:Guid>
    <b:Title>Adequação de Planta Piloto de Neutralização de pH a Plataforma de Pesquisa e Desenvolvimento - Projeto de Formatura e de Iniciação Tecnológica</b:Title>
    <b:City>São Paulo</b:City>
    <b:Year>2011</b:Year>
    <b:Publisher>EPUSP/FDTE</b:Publisher>
    <b:Author>
      <b:Author>
        <b:NameList>
          <b:Person>
            <b:Last>Juliani</b:Last>
            <b:Middle>C. G.</b:Middle>
            <b:First>Rodrigo</b:First>
          </b:Person>
        </b:NameList>
      </b:Author>
    </b:Author>
    <b:StateProvince>SP</b:StateProvince>
    <b:CountryRegion>Brasil</b:CountryRegion>
    <b:RefOrder>17</b:RefOrder>
  </b:Source>
  <b:Source>
    <b:Tag>Gar11</b:Tag>
    <b:SourceType>BookSection</b:SourceType>
    <b:Guid>{7C7256F1-CF09-4918-92E4-81851C5D537E}</b:Guid>
    <b:Title>Modelling and Simulation of pH Neutralization Plant Including the Process Instrumentation</b:Title>
    <b:Year>2011</b:Year>
    <b:Publisher>InTech</b:Publisher>
    <b:BookTitle>Applications of MATLAB in Science and Engineering</b:BookTitle>
    <b:Author>
      <b:Author>
        <b:NameList>
          <b:Person>
            <b:Last>Garcia</b:Last>
            <b:First>Claudio</b:First>
          </b:Person>
          <b:Person>
            <b:Last>Juliani</b:Last>
            <b:Middle>C. G.</b:Middle>
            <b:First>Rodrigo</b:First>
          </b:Person>
        </b:NameList>
      </b:Author>
      <b:Editor>
        <b:NameList>
          <b:Person>
            <b:Last>Michalowski</b:Last>
            <b:First>Tadeusz</b:First>
          </b:Person>
        </b:NameList>
      </b:Editor>
    </b:Author>
    <b:Pages>485-510</b:Pages>
    <b:ChapterNumber>24</b:ChapterNumber>
    <b:DayAccessed>12/06/2012</b:DayAccessed>
    <b:URL>http://www.intechopen.com/books/applications-of-matlab-in-science-and-engineering/modelling-and-simulation-of-ph-neutralization-plant-including-the-process-instrumentation</b:URL>
    <b:DOI>978-953-307-708-6</b:DOI>
    <b:RefOrder>33</b:RefOrder>
  </b:Source>
  <b:Source>
    <b:Tag>Zhu98</b:Tag>
    <b:SourceType>JournalArticle</b:SourceType>
    <b:Guid>{4FD6635E-A20B-4365-9157-671E4A8D0F36}</b:Guid>
    <b:Title>Multivariable process identification for MPC: the asymptotic method and its applications</b:Title>
    <b:Year>1998</b:Year>
    <b:Volume>8</b:Volume>
    <b:Issue>2</b:Issue>
    <b:Author>
      <b:Author>
        <b:NameList>
          <b:Person>
            <b:Last>Zhu</b:Last>
            <b:Middle>C.</b:Middle>
            <b:First>Yucai</b:First>
          </b:Person>
        </b:NameList>
      </b:Author>
    </b:Author>
    <b:JournalName>Journal of Process Control</b:JournalName>
    <b:Pages>101-115</b:Pages>
    <b:RefOrder>34</b:RefOrder>
  </b:Source>
  <b:Source>
    <b:Tag>Gop04</b:Tag>
    <b:SourceType>JournalArticle</b:SourceType>
    <b:Guid>{212A90AF-6110-4D72-BC6F-79C2EF611AD8}</b:Guid>
    <b:Title>MPC relevant identification - Tuning the noise model</b:Title>
    <b:Year>2004</b:Year>
    <b:Volume>14</b:Volume>
    <b:Issue>6</b:Issue>
    <b:Author>
      <b:Author>
        <b:NameList>
          <b:Person>
            <b:Last>Gopaluni</b:Last>
            <b:Middle>Bhushan</b:Middle>
            <b:First>R.</b:First>
          </b:Person>
          <b:Person>
            <b:Last>Patwardhan</b:Last>
            <b:Middle>S.</b:Middle>
            <b:First>R.</b:First>
          </b:Person>
          <b:Person>
            <b:Last>Shah</b:Last>
            <b:Middle>L.</b:Middle>
            <b:First>S.</b:First>
          </b:Person>
        </b:NameList>
      </b:Author>
    </b:Author>
    <b:JournalName>Journal of Process Control</b:JournalName>
    <b:Pages>699-714</b:Pages>
    <b:RefOrder>35</b:RefOrder>
  </b:Source>
  <b:Source>
    <b:Tag>Alv0a</b:Tag>
    <b:SourceType>ConferenceProceedings</b:SourceType>
    <b:Guid>{545F8A06-2823-4EC5-9A94-4AAD57973367}</b:Guid>
    <b:Title>Extensions and Innovations in Two-Step Closed-Loop System Identification</b:Title>
    <b:City>Coimbra, Portugal</b:City>
    <b:Year>2010a</b:Year>
    <b:Author>
      <b:Author>
        <b:NameList>
          <b:Person>
            <b:Last>Alves</b:Last>
            <b:Middle>Alex O.</b:Middle>
            <b:First>Vitor</b:First>
          </b:Person>
          <b:Person>
            <b:Last>Garcia</b:Last>
            <b:First>Claudio</b:First>
          </b:Person>
        </b:NameList>
      </b:Author>
    </b:Author>
    <b:JournalName>Proceedings of the 9th Portuguese Conference on Automatic Control</b:JournalName>
    <b:ConferenceName>Proceedings of the 9th Portuguese Conference on Automatic Control</b:ConferenceName>
    <b:RefOrder>36</b:RefOrder>
  </b:Source>
  <b:Source>
    <b:Tag>Alv0b</b:Tag>
    <b:SourceType>ConferenceProceedings</b:SourceType>
    <b:Guid>{2BA321B1-0299-4451-A26B-BCA8EF8FDCCD}</b:Guid>
    <b:Title>Statistical Analysis of Closed-loop Identified Models</b:Title>
    <b:Year>2010b</b:Year>
    <b:City>Coimbra, Portugal</b:City>
    <b:ConferenceName>Proceedings of the 9th Portuguese Conference on Automatic Control</b:ConferenceName>
    <b:Author>
      <b:Author>
        <b:NameList>
          <b:Person>
            <b:Last>Alves</b:Last>
            <b:Middle>Alex O.</b:Middle>
            <b:First>Vitor</b:First>
          </b:Person>
          <b:Person>
            <b:Last>Garcia</b:Last>
            <b:First>Claudio</b:First>
          </b:Person>
        </b:NameList>
      </b:Author>
    </b:Author>
    <b:RefOrder>37</b:RefOrder>
  </b:Source>
  <b:Source>
    <b:Tag>GOP03</b:Tag>
    <b:SourceType>JournalArticle</b:SourceType>
    <b:Guid>{C7467E83-40E4-4C91-B617-75A240224AF5}</b:Guid>
    <b:Title>The nature of data pre-filters in MPC relevant identification – open- and closed-loop issues</b:Title>
    <b:Year>2003</b:Year>
    <b:Author>
      <b:Author>
        <b:NameList>
          <b:Person>
            <b:Last>GOPALUNI</b:Last>
            <b:First>R.</b:First>
            <b:Middle>B.</b:Middle>
          </b:Person>
          <b:Person>
            <b:Last>PATWARDHAN</b:Last>
            <b:First>R.</b:First>
            <b:Middle>S.</b:Middle>
          </b:Person>
          <b:Person>
            <b:Last>SHAH</b:Last>
            <b:First>S.</b:First>
            <b:Middle>L.</b:Middle>
          </b:Person>
        </b:NameList>
      </b:Author>
    </b:Author>
    <b:Volume>39</b:Volume>
    <b:JournalName>Automatica</b:JournalName>
    <b:Pages>1617-1626</b:Pages>
    <b:RefOrder>38</b:RefOrder>
  </b:Source>
  <b:Source>
    <b:Tag>HUA97</b:Tag>
    <b:SourceType>JournalArticle</b:SourceType>
    <b:Guid>{9686C717-833D-40A2-837F-600187C29F53}</b:Guid>
    <b:Author>
      <b:Author>
        <b:NameList>
          <b:Person>
            <b:Last>HUANG</b:Last>
            <b:First>B.</b:First>
          </b:Person>
          <b:Person>
            <b:Last>SHAH</b:Last>
            <b:First>S.</b:First>
            <b:Middle>L.</b:Middle>
          </b:Person>
        </b:NameList>
      </b:Author>
    </b:Author>
    <b:Title>Closed-loop identification: a two step approach</b:Title>
    <b:Year>1997</b:Year>
    <b:Volume>7</b:Volume>
    <b:Issue>6</b:Issue>
    <b:JournalName>Journal of Process Control</b:JournalName>
    <b:Pages>425-438</b:Pages>
    <b:RefOrder>39</b:RefOrder>
  </b:Source>
  <b:Source>
    <b:Tag>VAN93</b:Tag>
    <b:SourceType>JournalArticle</b:SourceType>
    <b:Guid>{9C612E5F-A6EC-42E9-A445-651787EB694E}</b:Guid>
    <b:Author>
      <b:Author>
        <b:NameList>
          <b:Person>
            <b:Last>VAN DEN HOF</b:Last>
            <b:First>P.</b:First>
            <b:Middle>M. J.</b:Middle>
          </b:Person>
          <b:Person>
            <b:Last>SCHRAMA</b:Last>
            <b:First>R.</b:First>
            <b:Middle>J. P.</b:Middle>
          </b:Person>
        </b:NameList>
      </b:Author>
    </b:Author>
    <b:Title>An Indirect Method for Transfer Function Estimation from Closed Loop Data</b:Title>
    <b:Year>1993</b:Year>
    <b:Volume>29</b:Volume>
    <b:Issue>6</b:Issue>
    <b:JournalName>Automatica</b:JournalName>
    <b:Pages>1523-1527</b:Pages>
    <b:RefOrder>40</b:RefOrder>
  </b:Source>
  <b:Source>
    <b:Tag>ZHU98</b:Tag>
    <b:SourceType>JournalArticle</b:SourceType>
    <b:Guid>{516BB241-64EB-4F3D-9CE9-29BD33067A91}</b:Guid>
    <b:Author>
      <b:Author>
        <b:NameList>
          <b:Person>
            <b:Last>ZHU</b:Last>
            <b:First>Y.C.</b:First>
          </b:Person>
        </b:NameList>
      </b:Author>
    </b:Author>
    <b:Title>Multivariable process identification for MPC: the asymptotic method and its applications</b:Title>
    <b:Year>1998</b:Year>
    <b:Volume>2</b:Volume>
    <b:Issue>2</b:Issue>
    <b:JournalName>Journal of Process Control</b:JournalName>
    <b:Pages>101-115</b:Pages>
    <b:RefOrder>41</b:RefOrder>
  </b:Source>
  <b:Source>
    <b:Tag>Jul10</b:Tag>
    <b:SourceType>Book</b:SourceType>
    <b:Guid>{760E8F1A-C814-4AB2-8496-CB0CB7CE1C59}</b:Guid>
    <b:Author>
      <b:Author>
        <b:NameList>
          <b:Person>
            <b:Last>Juliani</b:Last>
            <b:First>Rodrigo</b:First>
            <b:Middle>C. G.</b:Middle>
          </b:Person>
        </b:NameList>
      </b:Author>
    </b:Author>
    <b:Title>Adequação de Planta Piloto de Neutralização de pH a Plataforma de Pesquisa e Desenvolvimento - Relatório de Projeto de Formatura</b:Title>
    <b:City>São Paulo</b:City>
    <b:Year>2010</b:Year>
    <b:Publisher>EPUSP</b:Publisher>
    <b:StateProvince>SP</b:StateProvince>
    <b:CountryRegion>Brasil</b:CountryRegion>
    <b:RefOrder>16</b:RefOrder>
  </b:Source>
  <b:Source>
    <b:Tag>Mat12</b:Tag>
    <b:SourceType>Book</b:SourceType>
    <b:Guid>{B642F99C-2234-4F2E-875F-A054B8BE51A8}</b:Guid>
    <b:Author>
      <b:Author>
        <b:NameList>
          <b:Person>
            <b:Last>MathWorks</b:Last>
          </b:Person>
        </b:NameList>
      </b:Author>
    </b:Author>
    <b:Title>Model Predictive Control Toolbox User's Guide</b:Title>
    <b:Year>2012</b:Year>
    <b:Publisher>MathWorks</b:Publisher>
    <b:RefOrder>18</b:RefOrder>
  </b:Source>
  <b:Source>
    <b:Tag>Liu</b:Tag>
    <b:SourceType>JournalArticle</b:SourceType>
    <b:Guid>{66F4CD34-BAC8-405E-A030-4658755CD733}</b:Guid>
    <b:Title>Optimal-tuning PID control for industrial systems</b:Title>
    <b:Volume>9</b:Volume>
    <b:Author>
      <b:Author>
        <b:NameList>
          <b:Person>
            <b:Last>Liu</b:Last>
            <b:Middle>P.</b:Middle>
            <b:First>G.</b:First>
          </b:Person>
          <b:Person>
            <b:Last>Daley</b:Last>
            <b:First>S.</b:First>
          </b:Person>
        </b:NameList>
      </b:Author>
    </b:Author>
    <b:JournalName>Control Engineering Practice</b:JournalName>
    <b:Pages>1185-1194</b:Pages>
    <b:RefOrder>42</b:RefOrder>
  </b:Source>
  <b:Source>
    <b:Tag>Mor12</b:Tag>
    <b:SourceType>JournalArticle</b:SourceType>
    <b:Guid>{E95567B9-B5EF-498C-99E6-5CF1D71C6994}</b:Guid>
    <b:Title>Optimal Tuning of PID Controller using Adaptive Hyybrid Particle Swarm Optimization Algorithm</b:Title>
    <b:Year>2012</b:Year>
    <b:Volume>VII</b:Volume>
    <b:Issue>1</b:Issue>
    <b:StandardNumber>ISSN 1841-9836</b:StandardNumber>
    <b:JournalName>International Journal of Computers, Communications &amp; Control</b:JournalName>
    <b:Month>March</b:Month>
    <b:Pages>101-114</b:Pages>
    <b:Author>
      <b:Author>
        <b:NameList>
          <b:Person>
            <b:Last>Morkos</b:Last>
            <b:First>S.</b:First>
          </b:Person>
          <b:Person>
            <b:Last>Kamal</b:Last>
            <b:First>H.</b:First>
          </b:Person>
        </b:NameList>
      </b:Author>
    </b:Author>
    <b:RefOrder>43</b:RefOrder>
  </b:Source>
  <b:Source>
    <b:Tag>OiA08</b:Tag>
    <b:SourceType>JournalArticle</b:SourceType>
    <b:Guid>{630ABC2E-8C47-4177-9220-3F9FCACBBE0F}</b:Guid>
    <b:Title>PID Optimal Tuning Method by Particle Swarm Optimization</b:Title>
    <b:Year>2008</b:Year>
    <b:Author>
      <b:Author>
        <b:NameList>
          <b:Person>
            <b:Last>Oi</b:Last>
            <b:First>Akihiro</b:First>
          </b:Person>
          <b:Person>
            <b:Last>Nakazawa</b:Last>
            <b:First>Chikashi</b:First>
          </b:Person>
          <b:Person>
            <b:Last>Matsumi</b:Last>
            <b:First>Tetsuro</b:First>
          </b:Person>
          <b:Person>
            <b:Last>Fujiwara</b:Last>
            <b:First>Hiroe</b:First>
          </b:Person>
          <b:Person>
            <b:Last>Matsumoto</b:Last>
            <b:First>Kouji</b:First>
          </b:Person>
          <b:Person>
            <b:Last>Nishida</b:Last>
            <b:First>Hideyuki</b:First>
          </b:Person>
        </b:NameList>
      </b:Author>
    </b:Author>
    <b:JournalName>SICE Annual Conference, 2008</b:JournalName>
    <b:Month>August</b:Month>
    <b:Day>20-22</b:Day>
    <b:Pages>3470-3473</b:Pages>
    <b:RefOrder>44</b:RefOrder>
  </b:Source>
  <b:Source>
    <b:Tag>Fan09</b:Tag>
    <b:SourceType>JournalArticle</b:SourceType>
    <b:Guid>{1D8AF0F7-FA3D-4E0C-9150-00C407CBEF62}</b:Guid>
    <b:Title>Application of an enhanced PSO algorithm to optimal tuning of PID gains</b:Title>
    <b:Year>2009</b:Year>
    <b:Publisher>IEEE</b:Publisher>
    <b:Author>
      <b:Author>
        <b:NameList>
          <b:Person>
            <b:Last>Fang</b:Last>
            <b:First>Hongqing</b:First>
          </b:Person>
          <b:Person>
            <b:Last>Chen</b:Last>
            <b:First>Long</b:First>
          </b:Person>
        </b:NameList>
      </b:Author>
    </b:Author>
    <b:JournalName>2009 Chinese Control and Decision Conference (CCDC 2009)</b:JournalName>
    <b:Pages>35-39</b:Pages>
    <b:RefOrder>45</b:RefOrder>
  </b:Source>
  <b:Source>
    <b:Tag>Sun02</b:Tag>
    <b:SourceType>JournalArticle</b:SourceType>
    <b:Guid>{01C48A53-8380-457C-A2B3-B8AB53A25EB8}</b:Guid>
    <b:Title>Optimal PIC Controller Tuning Method for Single-Input/Single-Output Processes</b:Title>
    <b:Year>2002</b:Year>
    <b:Volume>48</b:Volume>
    <b:Issue>6</b:Issue>
    <b:Author>
      <b:Author>
        <b:NameList>
          <b:Person>
            <b:Last>Sung</b:Last>
            <b:Middle>Whan</b:Middle>
            <b:First>Su</b:First>
          </b:Person>
          <b:Person>
            <b:Last>Lee</b:Last>
            <b:First>Tai-young</b:First>
          </b:Person>
          <b:Person>
            <b:Last>Park</b:Last>
            <b:First>Sunwon</b:First>
          </b:Person>
        </b:NameList>
      </b:Author>
    </b:Author>
    <b:JournalName>AIChE Journal</b:JournalName>
    <b:Month>June</b:Month>
    <b:Pages>1358-1361</b:Pages>
    <b:RefOrder>46</b:RefOrder>
  </b:Source>
</b:Sources>
</file>

<file path=customXml/itemProps1.xml><?xml version="1.0" encoding="utf-8"?>
<ds:datastoreItem xmlns:ds="http://schemas.openxmlformats.org/officeDocument/2006/customXml" ds:itemID="{6B3CC698-88F7-4D2A-8BB6-BBE8CA5D1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ABNT.dotx</Template>
  <TotalTime>47</TotalTime>
  <Pages>20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Modelo de Relatório - Prof. Rodrigo Juliani</vt:lpstr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Relatório - Prof. Rodrigo Juliani</dc:title>
  <dc:subject>Modelo de Relatório</dc:subject>
  <dc:creator>Rodrigo Juliani CG</dc:creator>
  <cp:keywords>Modelo de Relatório</cp:keywords>
  <cp:lastModifiedBy>Rodrigo Juliani</cp:lastModifiedBy>
  <cp:revision>10</cp:revision>
  <cp:lastPrinted>2012-10-08T14:10:00Z</cp:lastPrinted>
  <dcterms:created xsi:type="dcterms:W3CDTF">2017-09-02T19:23:00Z</dcterms:created>
  <dcterms:modified xsi:type="dcterms:W3CDTF">2025-09-06T16:38:00Z</dcterms:modified>
  <cp:category>Trabalho de Curso</cp:category>
  <cp:contentStatus>v 1.0</cp:contentStatus>
  <dc:language>Português</dc:language>
</cp:coreProperties>
</file>